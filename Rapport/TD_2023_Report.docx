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92301" w14:textId="52F91BD5" w:rsidR="00D01993" w:rsidRPr="00017B38" w:rsidRDefault="00385A91" w:rsidP="00017B38">
      <w:pPr>
        <w:pStyle w:val="Titre1"/>
      </w:pPr>
      <w:r w:rsidRPr="00017B38">
        <w:tab/>
        <w:t>Introduction</w:t>
      </w:r>
    </w:p>
    <w:p w14:paraId="4CB74743" w14:textId="45812C31" w:rsidR="0043147D" w:rsidRDefault="0043147D" w:rsidP="0043147D">
      <w:pPr>
        <w:pStyle w:val="Titre2"/>
      </w:pPr>
      <w:r>
        <w:t>Formula Student</w:t>
      </w:r>
    </w:p>
    <w:p w14:paraId="57E4C6AB" w14:textId="13B07AB1" w:rsidR="00805217" w:rsidRDefault="00D01993" w:rsidP="0043147D">
      <w:r w:rsidRPr="00D01993">
        <w:t>Formula Student is an international student engineering competition. Teams from all over the world design and build a small-scale Formula-style racing car. During the competitions, the cars are judged on static events: Engineering Design, Cost &amp; Manufacturing, Business Presentation, Lap Time Simulation and Technical Inspection. The car must comply with the rules</w:t>
      </w:r>
      <w:r w:rsidR="00767F9D">
        <w:t xml:space="preserve"> </w:t>
      </w:r>
      <w:r w:rsidR="00767F9D">
        <w:fldChar w:fldCharType="begin"/>
      </w:r>
      <w:r w:rsidR="00767F9D">
        <w:instrText xml:space="preserve"> ADDIN ZOTERO_ITEM CSL_CITATION {"citationID":"8I53KEng","properties":{"formattedCitation":"[1]","plainCitation":"[1]","noteIndex":0},"citationItems":[{"id":3,"uris":["http://zotero.org/users/local/uCBlbi95/items/2HKT7F9Y"],"itemData":{"id":3,"type":"document","title":"FS-Rules_2023_v1.1.pdf","URL":"https://www.formulastudent.de/fileadmin/user_upload/all/2023/rules/FS-Rules_2023_v1.1.pdf","accessed":{"date-parts":[["2023",5,26]]}}}],"schema":"https://github.com/citation-style-language/schema/raw/master/csl-citation.json"} </w:instrText>
      </w:r>
      <w:r w:rsidR="00767F9D">
        <w:fldChar w:fldCharType="separate"/>
      </w:r>
      <w:r w:rsidR="00767F9D" w:rsidRPr="00767F9D">
        <w:rPr>
          <w:rFonts w:ascii="Calibri" w:hAnsi="Calibri" w:cs="Calibri"/>
        </w:rPr>
        <w:t>[1]</w:t>
      </w:r>
      <w:r w:rsidR="00767F9D">
        <w:fldChar w:fldCharType="end"/>
      </w:r>
      <w:r w:rsidR="00FB3544">
        <w:t xml:space="preserve"> </w:t>
      </w:r>
      <w:r w:rsidRPr="00D01993">
        <w:t>for the technical inspection. If the car passes the technical inspection, it is allowed to participate in the dynamic events: Skid pad, 1 km autocross/sprint, 75 m acceleration and 22 km endurance.</w:t>
      </w:r>
    </w:p>
    <w:p w14:paraId="4C3CB6EB" w14:textId="77777777" w:rsidR="00786854" w:rsidRDefault="00786854" w:rsidP="0043147D"/>
    <w:p w14:paraId="7A759E5B" w14:textId="77777777" w:rsidR="00805217" w:rsidRDefault="00805217" w:rsidP="00805217">
      <w:pPr>
        <w:keepNext/>
        <w:jc w:val="center"/>
      </w:pPr>
      <w:r w:rsidRPr="00805217">
        <w:rPr>
          <w:noProof/>
        </w:rPr>
        <w:drawing>
          <wp:inline distT="0" distB="0" distL="0" distR="0" wp14:anchorId="51B0CB36" wp14:editId="4CCBC14B">
            <wp:extent cx="4072890" cy="2178657"/>
            <wp:effectExtent l="0" t="0" r="3810" b="0"/>
            <wp:docPr id="937082279" name="Image 1" descr="Une image contenant plein air, route, véhicule, sport méca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2279" name="Image 1" descr="Une image contenant plein air, route, véhicule, sport mécanique&#10;&#10;Description générée automatiquement"/>
                    <pic:cNvPicPr/>
                  </pic:nvPicPr>
                  <pic:blipFill rotWithShape="1">
                    <a:blip r:embed="rId12"/>
                    <a:srcRect t="12282" b="7586"/>
                    <a:stretch/>
                  </pic:blipFill>
                  <pic:spPr bwMode="auto">
                    <a:xfrm>
                      <a:off x="0" y="0"/>
                      <a:ext cx="4080613" cy="2182788"/>
                    </a:xfrm>
                    <a:prstGeom prst="rect">
                      <a:avLst/>
                    </a:prstGeom>
                    <a:ln>
                      <a:noFill/>
                    </a:ln>
                    <a:extLst>
                      <a:ext uri="{53640926-AAD7-44D8-BBD7-CCE9431645EC}">
                        <a14:shadowObscured xmlns:a14="http://schemas.microsoft.com/office/drawing/2010/main"/>
                      </a:ext>
                    </a:extLst>
                  </pic:spPr>
                </pic:pic>
              </a:graphicData>
            </a:graphic>
          </wp:inline>
        </w:drawing>
      </w:r>
    </w:p>
    <w:p w14:paraId="4E0E8653" w14:textId="38989606" w:rsidR="00805217" w:rsidRDefault="00805217" w:rsidP="00805217">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Formula Student endurance race</w:t>
      </w:r>
    </w:p>
    <w:p w14:paraId="028A655C" w14:textId="239D0919" w:rsidR="00D40F8A" w:rsidRDefault="00D40F8A" w:rsidP="00805217"/>
    <w:p w14:paraId="18056E7B" w14:textId="5FA0047D" w:rsidR="00FB3544" w:rsidRPr="00D01993" w:rsidRDefault="00D01993" w:rsidP="00FB3544">
      <w:pPr>
        <w:pStyle w:val="Titre2"/>
      </w:pPr>
      <w:r>
        <w:t>Valais-Wallis Racing team</w:t>
      </w:r>
    </w:p>
    <w:p w14:paraId="344CB13A" w14:textId="5F58A312" w:rsidR="00E92538" w:rsidRDefault="00E92538" w:rsidP="00E92538">
      <w:pPr>
        <w:pStyle w:val="Titre2"/>
        <w:numPr>
          <w:ilvl w:val="0"/>
          <w:numId w:val="0"/>
        </w:numPr>
        <w:rPr>
          <w:rFonts w:asciiTheme="minorHAnsi" w:eastAsiaTheme="minorHAnsi" w:hAnsiTheme="minorHAnsi" w:cstheme="minorBidi"/>
          <w:sz w:val="22"/>
          <w:szCs w:val="22"/>
        </w:rPr>
      </w:pPr>
      <w:r w:rsidRPr="00E92538">
        <w:rPr>
          <w:rFonts w:asciiTheme="minorHAnsi" w:eastAsiaTheme="minorHAnsi" w:hAnsiTheme="minorHAnsi" w:cstheme="minorBidi"/>
          <w:sz w:val="22"/>
          <w:szCs w:val="22"/>
        </w:rPr>
        <w:t xml:space="preserve">The Valais-Wallis Racing team </w:t>
      </w:r>
      <w:r w:rsidR="004A755C">
        <w:rPr>
          <w:rFonts w:asciiTheme="minorHAnsi" w:eastAsiaTheme="minorHAnsi" w:hAnsiTheme="minorHAnsi" w:cstheme="minorBidi"/>
          <w:sz w:val="22"/>
          <w:szCs w:val="22"/>
        </w:rPr>
        <w:fldChar w:fldCharType="begin"/>
      </w:r>
      <w:r w:rsidR="004A755C">
        <w:rPr>
          <w:rFonts w:asciiTheme="minorHAnsi" w:eastAsiaTheme="minorHAnsi" w:hAnsiTheme="minorHAnsi" w:cstheme="minorBidi"/>
          <w:sz w:val="22"/>
          <w:szCs w:val="22"/>
        </w:rPr>
        <w:instrText xml:space="preserve"> ADDIN ZOTERO_ITEM CSL_CITATION {"citationID":"QYxUcdkq","properties":{"formattedCitation":"[2]","plainCitation":"[2]","noteIndex":0},"citationItems":[{"id":4,"uris":["http://zotero.org/users/local/uCBlbi95/items/N9W4K52I"],"itemData":{"id":4,"type":"webpage","abstract":"Construire une voiture 100% électrique pour participer à la compétition internationale Formula Student. C'est le défi que des étudiants de la HEI du Valais se sont lancés.","title":"Valais Wallis Racing Team","URL":"https://www.vrt-fs.ch/","accessed":{"date-parts":[["2023",5,26]]}}}],"schema":"https://github.com/citation-style-language/schema/raw/master/csl-citation.json"} </w:instrText>
      </w:r>
      <w:r w:rsidR="004A755C">
        <w:rPr>
          <w:rFonts w:asciiTheme="minorHAnsi" w:eastAsiaTheme="minorHAnsi" w:hAnsiTheme="minorHAnsi" w:cstheme="minorBidi"/>
          <w:sz w:val="22"/>
          <w:szCs w:val="22"/>
        </w:rPr>
        <w:fldChar w:fldCharType="separate"/>
      </w:r>
      <w:r w:rsidR="004A755C" w:rsidRPr="004A755C">
        <w:rPr>
          <w:rFonts w:ascii="Calibri" w:hAnsi="Calibri" w:cs="Calibri"/>
          <w:sz w:val="22"/>
        </w:rPr>
        <w:t>[2]</w:t>
      </w:r>
      <w:r w:rsidR="004A755C">
        <w:rPr>
          <w:rFonts w:asciiTheme="minorHAnsi" w:eastAsiaTheme="minorHAnsi" w:hAnsiTheme="minorHAnsi" w:cstheme="minorBidi"/>
          <w:sz w:val="22"/>
          <w:szCs w:val="22"/>
        </w:rPr>
        <w:fldChar w:fldCharType="end"/>
      </w:r>
      <w:r w:rsidRPr="00E92538">
        <w:rPr>
          <w:rFonts w:asciiTheme="minorHAnsi" w:eastAsiaTheme="minorHAnsi" w:hAnsiTheme="minorHAnsi" w:cstheme="minorBidi"/>
          <w:sz w:val="22"/>
          <w:szCs w:val="22"/>
        </w:rPr>
        <w:t xml:space="preserve"> is the formula student team of the HES-SO Valais Wallis. It was created in the spring of 2022 by a group of students. The first car of the team will take part in the races of summer 2023 and the telemetry system developed in this thesis will be used on the next car, for the races of summer 2024.</w:t>
      </w:r>
    </w:p>
    <w:p w14:paraId="673979EA" w14:textId="77777777" w:rsidR="00E92538" w:rsidRPr="00E92538" w:rsidRDefault="00E92538" w:rsidP="00E92538"/>
    <w:p w14:paraId="4B7D27E3" w14:textId="23E12C5F" w:rsidR="00385A91" w:rsidRPr="00E92538" w:rsidRDefault="00E92538" w:rsidP="00E92538">
      <w:pPr>
        <w:pStyle w:val="Titre2"/>
      </w:pPr>
      <w:r>
        <w:t>Objectives</w:t>
      </w:r>
    </w:p>
    <w:p w14:paraId="53E3D212" w14:textId="768B461F" w:rsidR="00E0741A" w:rsidRPr="009703EE" w:rsidRDefault="00820E54" w:rsidP="00E92538">
      <w:r w:rsidRPr="00820E54">
        <w:t>The aim of this project is to develop and test a telemetry system for the Formula Student car of the HES-SO Valais-Wallis. This thesis deals with the embedded part of the system and the communication with the PC.</w:t>
      </w:r>
      <w:r>
        <w:t xml:space="preserve"> </w:t>
      </w:r>
      <w:r w:rsidR="0043147D" w:rsidRPr="0043147D">
        <w:t>This project will be carried out in collaboration with a Business Information Technology student who will be working on the software that will display the data from the telemetry system.</w:t>
      </w:r>
    </w:p>
    <w:p w14:paraId="30B2A140" w14:textId="77777777" w:rsidR="00805FA4" w:rsidRDefault="00E0741A" w:rsidP="00805FA4">
      <w:pPr>
        <w:keepNext/>
        <w:jc w:val="center"/>
      </w:pPr>
      <w:r w:rsidRPr="009703EE">
        <w:rPr>
          <w:noProof/>
        </w:rPr>
        <w:lastRenderedPageBreak/>
        <w:drawing>
          <wp:inline distT="0" distB="0" distL="0" distR="0" wp14:anchorId="595475D3" wp14:editId="4A69A8DD">
            <wp:extent cx="3253374" cy="3731536"/>
            <wp:effectExtent l="0" t="0" r="4445" b="2540"/>
            <wp:docPr id="294947128" name="Image 1" descr="Une image contenant Photographie aérienne, ligne, Vue plongeant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7128" name="Image 1" descr="Une image contenant Photographie aérienne, ligne, Vue plongeante, plein air&#10;&#10;Description générée automatiquement"/>
                    <pic:cNvPicPr/>
                  </pic:nvPicPr>
                  <pic:blipFill>
                    <a:blip r:embed="rId13"/>
                    <a:stretch>
                      <a:fillRect/>
                    </a:stretch>
                  </pic:blipFill>
                  <pic:spPr>
                    <a:xfrm>
                      <a:off x="0" y="0"/>
                      <a:ext cx="3257858" cy="3736679"/>
                    </a:xfrm>
                    <a:prstGeom prst="rect">
                      <a:avLst/>
                    </a:prstGeom>
                  </pic:spPr>
                </pic:pic>
              </a:graphicData>
            </a:graphic>
          </wp:inline>
        </w:drawing>
      </w:r>
    </w:p>
    <w:p w14:paraId="7D3F3E1C" w14:textId="3FE78F31" w:rsidR="00E0741A" w:rsidRPr="009703EE" w:rsidRDefault="00805FA4" w:rsidP="00805FA4">
      <w:pPr>
        <w:pStyle w:val="Lgende"/>
        <w:jc w:val="center"/>
      </w:pPr>
      <w:r>
        <w:t xml:space="preserve">Figure </w:t>
      </w:r>
      <w:r>
        <w:fldChar w:fldCharType="begin"/>
      </w:r>
      <w:r>
        <w:instrText xml:space="preserve"> SEQ Figure \* ARABIC </w:instrText>
      </w:r>
      <w:r>
        <w:fldChar w:fldCharType="separate"/>
      </w:r>
      <w:r w:rsidR="00805217">
        <w:rPr>
          <w:noProof/>
        </w:rPr>
        <w:t>2</w:t>
      </w:r>
      <w:r>
        <w:fldChar w:fldCharType="end"/>
      </w:r>
      <w:r>
        <w:t>: Circuit</w:t>
      </w:r>
    </w:p>
    <w:p w14:paraId="3F10ACBD" w14:textId="7D3C3A49" w:rsidR="009703EE" w:rsidRPr="009703EE" w:rsidRDefault="009703EE" w:rsidP="00930A80">
      <w:pPr>
        <w:jc w:val="left"/>
      </w:pPr>
      <w:r w:rsidRPr="009703EE">
        <w:br w:type="page"/>
      </w:r>
    </w:p>
    <w:p w14:paraId="21D866AE" w14:textId="57AAB28C" w:rsidR="009703EE" w:rsidRDefault="009703EE" w:rsidP="009703EE">
      <w:pPr>
        <w:pStyle w:val="Titre1"/>
      </w:pPr>
      <w:r w:rsidRPr="009703EE">
        <w:lastRenderedPageBreak/>
        <w:tab/>
        <w:t>Transmission technology</w:t>
      </w:r>
    </w:p>
    <w:p w14:paraId="2B49F868" w14:textId="34BAA1D3" w:rsidR="00DA7634" w:rsidRDefault="00DA7634" w:rsidP="00DA7634">
      <w:r>
        <w:t xml:space="preserve">A wireless transmission must be established from the car to the computer. The range of the </w:t>
      </w:r>
      <w:r w:rsidR="00727E84">
        <w:t xml:space="preserve">telemetry </w:t>
      </w:r>
      <w:r>
        <w:t>system must be greater than 300 meters</w:t>
      </w:r>
      <w:r w:rsidR="0042208C">
        <w:t xml:space="preserve"> (ideally 500 meters)</w:t>
      </w:r>
      <w:r w:rsidR="00E31F38">
        <w:t xml:space="preserve"> with no obstacle between the transmitter and the receiver</w:t>
      </w:r>
      <w:r>
        <w:t>.</w:t>
      </w:r>
      <w:r w:rsidR="0042208C">
        <w:t xml:space="preserve"> </w:t>
      </w:r>
    </w:p>
    <w:p w14:paraId="4F1B9A77" w14:textId="5975BD94" w:rsidR="00DA7634" w:rsidRDefault="00DA7634" w:rsidP="00DA7634">
      <w:r>
        <w:t>For this transmission, two technologies were studied. A Wi-Fi connection and a 433</w:t>
      </w:r>
      <w:r w:rsidR="00AA0E2D">
        <w:t xml:space="preserve"> </w:t>
      </w:r>
      <w:r>
        <w:t>MHz RF transmission.</w:t>
      </w:r>
    </w:p>
    <w:p w14:paraId="701A9679" w14:textId="35BF20DC" w:rsidR="00DA7634" w:rsidRDefault="00865598" w:rsidP="00DA7634">
      <w:r>
        <w:t>4G/5G cellular networks were not taken into consideration, as there is no guarantee that there is network coverage in the race locations.</w:t>
      </w:r>
    </w:p>
    <w:p w14:paraId="7448E5BC" w14:textId="77777777" w:rsidR="003B53FD" w:rsidRDefault="003B53FD" w:rsidP="00DA7634"/>
    <w:p w14:paraId="1281F658" w14:textId="411F1E5B" w:rsidR="00DA7634" w:rsidRDefault="00DA7634" w:rsidP="001E10E4">
      <w:pPr>
        <w:pStyle w:val="Titre2"/>
      </w:pPr>
      <w:r>
        <w:t>433 MHz RF</w:t>
      </w:r>
    </w:p>
    <w:p w14:paraId="595AD59A" w14:textId="25C2ECEC" w:rsidR="00DA7634" w:rsidRDefault="00DA7634" w:rsidP="00DA7634">
      <w:r>
        <w:t xml:space="preserve">The first option is a standard RF transmission. This solution is </w:t>
      </w:r>
      <w:r w:rsidR="00110DB4">
        <w:t xml:space="preserve">easy to implement, the </w:t>
      </w:r>
      <w:r w:rsidR="00476392">
        <w:t>range</w:t>
      </w:r>
      <w:r w:rsidR="00110DB4">
        <w:t xml:space="preserve"> is </w:t>
      </w:r>
      <w:r w:rsidR="00B56611">
        <w:t xml:space="preserve">wide enough, </w:t>
      </w:r>
      <w:r w:rsidR="00110DB4">
        <w:t xml:space="preserve">and the </w:t>
      </w:r>
      <w:r w:rsidR="00B56611" w:rsidRPr="00B56611">
        <w:t>bandwidth is sufficient for the small amount of data to be sent</w:t>
      </w:r>
      <w:r w:rsidR="00B56611">
        <w:t>.</w:t>
      </w:r>
      <w:r w:rsidR="006A7EED">
        <w:t xml:space="preserve"> Moreover, there is no need to establish a connection. The transmitter </w:t>
      </w:r>
      <w:r w:rsidR="00476392">
        <w:t>emits</w:t>
      </w:r>
      <w:r w:rsidR="006A7EED">
        <w:t xml:space="preserve"> the data </w:t>
      </w:r>
      <w:r w:rsidR="00476392">
        <w:t xml:space="preserve">on a frequency </w:t>
      </w:r>
      <w:r w:rsidR="006A7EED">
        <w:t xml:space="preserve">and the receiver </w:t>
      </w:r>
      <w:r w:rsidR="00476392">
        <w:t>listens</w:t>
      </w:r>
      <w:r w:rsidR="006A7EED">
        <w:t xml:space="preserve"> to the </w:t>
      </w:r>
      <w:r w:rsidR="00476392">
        <w:t>same frequency. If the transmission is interrupted, the data transmission will instantly work once the signal is recovered.</w:t>
      </w:r>
      <w:r w:rsidR="000C44DE">
        <w:t xml:space="preserve"> With Wi-Fi communication, the car will need to reconnect to the hotspot, which takes a little time.</w:t>
      </w:r>
    </w:p>
    <w:p w14:paraId="2C30195D" w14:textId="394F9BB7" w:rsidR="00E31F38" w:rsidRDefault="00B56611" w:rsidP="00DA7634">
      <w:r>
        <w:t>However, there will be a lot of teams during the competition</w:t>
      </w:r>
      <w:r w:rsidR="006A7EED">
        <w:t>,</w:t>
      </w:r>
      <w:r>
        <w:t xml:space="preserve"> and if other teams use the same transmission</w:t>
      </w:r>
      <w:r w:rsidR="000C44DE">
        <w:t xml:space="preserve"> method, </w:t>
      </w:r>
      <w:r w:rsidR="000C44DE" w:rsidRPr="000C44DE">
        <w:t xml:space="preserve">all systems will disrupt </w:t>
      </w:r>
      <w:r w:rsidR="009E21F2" w:rsidRPr="009E21F2">
        <w:rPr>
          <w:color w:val="FF0000"/>
        </w:rPr>
        <w:t>disturb</w:t>
      </w:r>
      <w:r w:rsidR="009E21F2">
        <w:t xml:space="preserve"> </w:t>
      </w:r>
      <w:r w:rsidR="009B428B" w:rsidRPr="000C44DE">
        <w:t>each other,</w:t>
      </w:r>
      <w:r w:rsidR="009B428B">
        <w:t xml:space="preserve"> and the transmission will not be guaranteed. </w:t>
      </w:r>
    </w:p>
    <w:p w14:paraId="04A5A4F9" w14:textId="2FF1FA55" w:rsidR="007A090B" w:rsidRDefault="00E31F38" w:rsidP="00DA7634">
      <w:r>
        <w:t xml:space="preserve">For an RF transmission, the </w:t>
      </w:r>
      <w:r w:rsidRPr="00E31F38">
        <w:t>RFM69HCW</w:t>
      </w:r>
      <w:r w:rsidR="00417B89">
        <w:t xml:space="preserve"> </w:t>
      </w:r>
      <w:r w:rsidR="00417B89">
        <w:fldChar w:fldCharType="begin"/>
      </w:r>
      <w:r w:rsidR="00541590">
        <w:instrText xml:space="preserve"> ADDIN ZOTERO_ITEM CSL_CITATION {"citationID":"WmWfutP3","properties":{"formattedCitation":"[3]","plainCitation":"[3]","noteIndex":0},"citationItems":[{"id":11,"uris":["http://zotero.org/users/local/uCBlbi95/items/LLAK6REQ"],"itemData":{"id":11,"type":"webpage","title":"RFM69HC 20dBm Programmable 315-915Mhz RF Transceiver Module_Sub 1G Programmable 315-915Mhz RF Transceiver Module | HOPERF","URL":"https://www.hoperf.com/modules/rf_transceiver/RFM69HCW.html","accessed":{"date-parts":[["2023",5,26]]}}}],"schema":"https://github.com/citation-style-language/schema/raw/master/csl-citation.json"} </w:instrText>
      </w:r>
      <w:r w:rsidR="00417B89">
        <w:fldChar w:fldCharType="separate"/>
      </w:r>
      <w:r w:rsidR="00541590" w:rsidRPr="00541590">
        <w:rPr>
          <w:rFonts w:ascii="Calibri" w:hAnsi="Calibri" w:cs="Calibri"/>
        </w:rPr>
        <w:t>[3]</w:t>
      </w:r>
      <w:r w:rsidR="00417B89">
        <w:fldChar w:fldCharType="end"/>
      </w:r>
      <w:r>
        <w:t xml:space="preserve"> module</w:t>
      </w:r>
      <w:r w:rsidR="000241F4">
        <w:t xml:space="preserve"> from </w:t>
      </w:r>
      <w:proofErr w:type="spellStart"/>
      <w:r w:rsidR="000241F4">
        <w:t>HopeRF</w:t>
      </w:r>
      <w:proofErr w:type="spellEnd"/>
      <w:r>
        <w:t xml:space="preserve"> is</w:t>
      </w:r>
      <w:r w:rsidR="0042208C">
        <w:t xml:space="preserve"> one of the best options for this use case.</w:t>
      </w:r>
      <w:r w:rsidR="00AC1992">
        <w:t xml:space="preserve"> It is available in 433 MHz and 868 </w:t>
      </w:r>
      <w:proofErr w:type="spellStart"/>
      <w:r w:rsidR="00541590">
        <w:t>MHz.</w:t>
      </w:r>
      <w:proofErr w:type="spellEnd"/>
    </w:p>
    <w:p w14:paraId="65E10251" w14:textId="77777777" w:rsidR="00805FA4" w:rsidRDefault="00805FA4" w:rsidP="00805FA4">
      <w:pPr>
        <w:keepNext/>
        <w:jc w:val="center"/>
      </w:pPr>
      <w:r>
        <w:rPr>
          <w:noProof/>
        </w:rPr>
        <w:drawing>
          <wp:inline distT="0" distB="0" distL="0" distR="0" wp14:anchorId="4E3064CD" wp14:editId="3C4EB547">
            <wp:extent cx="1766685" cy="1406324"/>
            <wp:effectExtent l="0" t="0" r="5080" b="3810"/>
            <wp:docPr id="666386855" name="Image 1" descr="RFM69HCW Wireless Transceiver - 915MHz - COM-13909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FM69HCW Wireless Transceiver - 915MHz - COM-13909 - SparkFun Electronic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204" b="9193"/>
                    <a:stretch/>
                  </pic:blipFill>
                  <pic:spPr bwMode="auto">
                    <a:xfrm>
                      <a:off x="0" y="0"/>
                      <a:ext cx="1773291" cy="1411582"/>
                    </a:xfrm>
                    <a:prstGeom prst="rect">
                      <a:avLst/>
                    </a:prstGeom>
                    <a:noFill/>
                    <a:ln>
                      <a:noFill/>
                    </a:ln>
                    <a:extLst>
                      <a:ext uri="{53640926-AAD7-44D8-BBD7-CCE9431645EC}">
                        <a14:shadowObscured xmlns:a14="http://schemas.microsoft.com/office/drawing/2010/main"/>
                      </a:ext>
                    </a:extLst>
                  </pic:spPr>
                </pic:pic>
              </a:graphicData>
            </a:graphic>
          </wp:inline>
        </w:drawing>
      </w:r>
    </w:p>
    <w:p w14:paraId="35674636" w14:textId="101DCC56" w:rsidR="00F441AB" w:rsidRPr="00F441AB" w:rsidRDefault="00805FA4" w:rsidP="003B53FD">
      <w:pPr>
        <w:pStyle w:val="Lgende"/>
        <w:jc w:val="center"/>
      </w:pPr>
      <w:r>
        <w:t xml:space="preserve">Figure </w:t>
      </w:r>
      <w:r>
        <w:fldChar w:fldCharType="begin"/>
      </w:r>
      <w:r>
        <w:instrText xml:space="preserve"> SEQ Figure \* ARABIC </w:instrText>
      </w:r>
      <w:r>
        <w:fldChar w:fldCharType="separate"/>
      </w:r>
      <w:r w:rsidR="00805217">
        <w:rPr>
          <w:noProof/>
        </w:rPr>
        <w:t>3</w:t>
      </w:r>
      <w:r>
        <w:fldChar w:fldCharType="end"/>
      </w:r>
      <w:r>
        <w:t>: RFM69HCW module</w:t>
      </w:r>
    </w:p>
    <w:p w14:paraId="58A8257A" w14:textId="28E117A7" w:rsidR="007A090B" w:rsidRDefault="007A090B" w:rsidP="00DA7634">
      <w:r>
        <w:t>This module</w:t>
      </w:r>
      <w:r w:rsidR="00C562B8">
        <w:t xml:space="preserve"> has an</w:t>
      </w:r>
      <w:r w:rsidR="0042208C">
        <w:t xml:space="preserve"> output power </w:t>
      </w:r>
      <w:r w:rsidR="00C562B8">
        <w:t>of</w:t>
      </w:r>
      <w:r w:rsidR="0042208C">
        <w:t xml:space="preserve"> +20 dBm and an input sensitivity of </w:t>
      </w:r>
      <w:r w:rsidR="00C562B8">
        <w:t>-</w:t>
      </w:r>
      <w:r w:rsidR="0042208C">
        <w:t>120 dBm at 1.2 kbps. Th</w:t>
      </w:r>
      <w:r w:rsidR="00F77F66">
        <w:t xml:space="preserve">e theoretical range can be calculated with the </w:t>
      </w:r>
      <w:proofErr w:type="spellStart"/>
      <w:r w:rsidR="00F77F66">
        <w:t>Friis</w:t>
      </w:r>
      <w:proofErr w:type="spellEnd"/>
      <w:r w:rsidR="00F77F66">
        <w:t xml:space="preserve"> transmission equation</w:t>
      </w:r>
      <w:r w:rsidR="00541590">
        <w:t xml:space="preserve"> </w:t>
      </w:r>
      <w:r w:rsidR="00541590">
        <w:fldChar w:fldCharType="begin"/>
      </w:r>
      <w:r w:rsidR="00541590">
        <w:instrText xml:space="preserve"> ADDIN ZOTERO_ITEM CSL_CITATION {"citationID":"G4SR3gLt","properties":{"formattedCitation":"[4]","plainCitation":"[4]","noteIndex":0},"citationItems":[{"id":15,"uris":["http://zotero.org/users/local/uCBlbi95/items/XSNDFWP7"],"itemData":{"id":15,"type":"entry-encyclopedia","abstract":"The Friis transmission formula is used in telecommunications engineering, equating the power at the terminals of a receive antenna as the product of power density of the incident wave and the effective aperture of the receiving antenna under idealized conditions given another antenna some distance away transmitting a known amount of power. The formula was presented first by Danish-American radio engineer Harald T. Friis in 1946. The formula is sometimes referenced as the Friis transmission equation.","container-title":"Wikipedia","language":"en","license":"Creative Commons Attribution-ShareAlike License","note":"Page Version ID: 1157035076","source":"Wikipedia","title":"Friis transmission equation","URL":"https://en.wikipedia.org/w/index.php?title=Friis_transmission_equation&amp;oldid=1157035076","accessed":{"date-parts":[["2023",5,26]]},"issued":{"date-parts":[["2023",5,25]]}}}],"schema":"https://github.com/citation-style-language/schema/raw/master/csl-citation.json"} </w:instrText>
      </w:r>
      <w:r w:rsidR="00541590">
        <w:fldChar w:fldCharType="separate"/>
      </w:r>
      <w:r w:rsidR="00541590" w:rsidRPr="00541590">
        <w:rPr>
          <w:rFonts w:ascii="Calibri" w:hAnsi="Calibri" w:cs="Calibri"/>
        </w:rPr>
        <w:t>[4]</w:t>
      </w:r>
      <w:r w:rsidR="00541590">
        <w:fldChar w:fldCharType="end"/>
      </w:r>
      <w:r w:rsidR="00F77F66">
        <w:t xml:space="preserve"> (with omnidirectional antennas </w:t>
      </w:r>
      <w:r w:rsidR="00AC1992">
        <w:rPr>
          <w:rFonts w:cstheme="minorHAnsi"/>
        </w:rPr>
        <w:t>→</w:t>
      </w:r>
      <w:r w:rsidR="00F77F66">
        <w:t xml:space="preserve"> </w:t>
      </w:r>
      <w:proofErr w:type="spellStart"/>
      <w:r w:rsidR="00F77F66">
        <w:t>G</w:t>
      </w:r>
      <w:r>
        <w:rPr>
          <w:vertAlign w:val="subscript"/>
        </w:rPr>
        <w:t>antenna</w:t>
      </w:r>
      <w:proofErr w:type="spellEnd"/>
      <w:r w:rsidR="00F77F66">
        <w:t xml:space="preserve"> = 0 </w:t>
      </w:r>
      <w:proofErr w:type="spellStart"/>
      <w:r w:rsidR="00F77F66">
        <w:t>dbi</w:t>
      </w:r>
      <w:proofErr w:type="spellEnd"/>
      <w:r w:rsidR="00F77F66">
        <w:t>):</w:t>
      </w:r>
    </w:p>
    <w:p w14:paraId="6F238B3E" w14:textId="41A1AA68" w:rsidR="003B53FD" w:rsidRPr="007A090B" w:rsidRDefault="00000000" w:rsidP="00DA76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4πd</m:t>
              </m:r>
            </m:den>
          </m:f>
          <m:r>
            <w:rPr>
              <w:rFonts w:ascii="Cambria Math" w:hAnsi="Cambria Math"/>
            </w:rPr>
            <m:t>)</m:t>
          </m:r>
        </m:oMath>
      </m:oMathPara>
    </w:p>
    <w:p w14:paraId="532F45D1" w14:textId="4D17AA72" w:rsidR="007A090B" w:rsidRPr="00AC1992" w:rsidRDefault="007A090B" w:rsidP="00DA7634">
      <w:pPr>
        <w:rPr>
          <w:rFonts w:eastAsiaTheme="minorEastAsia"/>
        </w:rPr>
      </w:pPr>
      <w:r>
        <w:rPr>
          <w:rFonts w:eastAsiaTheme="minorEastAsia"/>
        </w:rPr>
        <w:t>For the 433 MHz module, the received power is -</w:t>
      </w:r>
      <w:r w:rsidR="001E10E4">
        <w:rPr>
          <w:rFonts w:eastAsiaTheme="minorEastAsia"/>
        </w:rPr>
        <w:t>54</w:t>
      </w:r>
      <w:r>
        <w:rPr>
          <w:rFonts w:eastAsiaTheme="minorEastAsia"/>
        </w:rPr>
        <w:t xml:space="preserve"> dBm at 5</w:t>
      </w:r>
      <w:r w:rsidR="00E20359">
        <w:rPr>
          <w:rFonts w:eastAsiaTheme="minorEastAsia"/>
        </w:rPr>
        <w:t>00m</w:t>
      </w:r>
      <w:r>
        <w:rPr>
          <w:rFonts w:eastAsiaTheme="minorEastAsia"/>
        </w:rPr>
        <w:t>, which is more than enough for the input sensitivity of -120 dBm.</w:t>
      </w:r>
    </w:p>
    <w:p w14:paraId="6D2BB4E8" w14:textId="7B2B1901" w:rsidR="00DA7634" w:rsidRDefault="00DA7634" w:rsidP="001E10E4">
      <w:pPr>
        <w:pStyle w:val="Titre2"/>
      </w:pPr>
      <w:r w:rsidRPr="00DA7634">
        <w:lastRenderedPageBreak/>
        <w:t>Wi-Fi</w:t>
      </w:r>
    </w:p>
    <w:p w14:paraId="385BEF22" w14:textId="63B3B270" w:rsidR="00392238" w:rsidRDefault="00DA7634" w:rsidP="00DA7634">
      <w:r>
        <w:t xml:space="preserve">The </w:t>
      </w:r>
      <w:r w:rsidR="0099378C">
        <w:t>second</w:t>
      </w:r>
      <w:r>
        <w:t xml:space="preserve"> option is a Wi-Fi connection. </w:t>
      </w:r>
      <w:r w:rsidR="00D9546B">
        <w:t>It</w:t>
      </w:r>
      <w:r w:rsidR="00865598">
        <w:t xml:space="preserve"> is a strong prot</w:t>
      </w:r>
      <w:r w:rsidR="00D971C7">
        <w:t>ocol</w:t>
      </w:r>
      <w:r w:rsidR="002D6A5E">
        <w:t xml:space="preserve"> </w:t>
      </w:r>
      <w:r w:rsidR="002D6A5E" w:rsidRPr="002D6A5E">
        <w:t xml:space="preserve">that allows </w:t>
      </w:r>
      <w:r w:rsidR="002D6A5E">
        <w:t>the</w:t>
      </w:r>
      <w:r w:rsidR="002D6A5E" w:rsidRPr="002D6A5E">
        <w:t xml:space="preserve"> transfer of large amounts of data</w:t>
      </w:r>
      <w:r w:rsidR="002D6A5E">
        <w:t xml:space="preserve">. With a Wi-Fi connection, </w:t>
      </w:r>
      <w:r w:rsidR="00DF4E2E">
        <w:t>a classic router</w:t>
      </w:r>
      <w:r w:rsidR="00F441AB">
        <w:t xml:space="preserve"> can be used</w:t>
      </w:r>
      <w:r w:rsidR="00DF4E2E">
        <w:t xml:space="preserve"> to connect the telemetry system to the computer</w:t>
      </w:r>
      <w:r w:rsidR="00A91617">
        <w:t xml:space="preserve"> and directly send IP </w:t>
      </w:r>
      <w:r w:rsidR="00FC5F76">
        <w:t>packets</w:t>
      </w:r>
      <w:r w:rsidR="00DF4E2E">
        <w:t xml:space="preserve">. </w:t>
      </w:r>
      <w:r w:rsidR="00392238">
        <w:t xml:space="preserve">Moreover, the system will not have to manage </w:t>
      </w:r>
      <w:proofErr w:type="spellStart"/>
      <w:r w:rsidR="009D52EB">
        <w:t>interferances</w:t>
      </w:r>
      <w:proofErr w:type="spellEnd"/>
      <w:r w:rsidR="009E21F2" w:rsidRPr="009D52EB">
        <w:t xml:space="preserve"> </w:t>
      </w:r>
      <w:r w:rsidR="00392238">
        <w:t>from other teams because t</w:t>
      </w:r>
      <w:r w:rsidR="0086612D">
        <w:t xml:space="preserve">he Wi-Fi protocol </w:t>
      </w:r>
      <w:r w:rsidR="00392238">
        <w:t>use</w:t>
      </w:r>
      <w:r w:rsidR="009E21F2">
        <w:t>s</w:t>
      </w:r>
      <w:r w:rsidR="0086612D">
        <w:t xml:space="preserve"> a </w:t>
      </w:r>
      <w:r w:rsidR="00392238">
        <w:t>c</w:t>
      </w:r>
      <w:r w:rsidR="0086612D" w:rsidRPr="0086612D">
        <w:t>arrier-sense multiple access with collision avoidance</w:t>
      </w:r>
      <w:r w:rsidR="0086612D">
        <w:t xml:space="preserve"> (CSMA/CA)</w:t>
      </w:r>
      <w:r w:rsidR="00392238">
        <w:t>. This is a method that share</w:t>
      </w:r>
      <w:r w:rsidR="009E21F2">
        <w:t>s</w:t>
      </w:r>
      <w:r w:rsidR="00392238">
        <w:t xml:space="preserve"> the band between the stations to avoid collision</w:t>
      </w:r>
      <w:r w:rsidR="009D52EB">
        <w:t>s</w:t>
      </w:r>
      <w:r w:rsidR="00392238">
        <w:t xml:space="preserve"> between frames.</w:t>
      </w:r>
    </w:p>
    <w:p w14:paraId="0D94558D" w14:textId="5D1DAB83" w:rsidR="00DA7634" w:rsidRDefault="00FC5F76" w:rsidP="00FC5F76">
      <w:r>
        <w:t>T</w:t>
      </w:r>
      <w:r w:rsidRPr="00FC5F76">
        <w:t xml:space="preserve">he only disadvantage of </w:t>
      </w:r>
      <w:r>
        <w:t>Wi-Fi</w:t>
      </w:r>
      <w:r w:rsidRPr="00FC5F76">
        <w:t xml:space="preserve"> communication is the range, which will be more difficult to reach</w:t>
      </w:r>
      <w:r>
        <w:t>.</w:t>
      </w:r>
      <w:r w:rsidR="00F441AB">
        <w:t xml:space="preserve"> </w:t>
      </w:r>
    </w:p>
    <w:p w14:paraId="044686A4" w14:textId="78E6A231" w:rsidR="000241F4" w:rsidRDefault="000241F4" w:rsidP="00FC5F76">
      <w:r>
        <w:t>The best option for Wi-Fi communication is the nRF7002</w:t>
      </w:r>
      <w:r w:rsidR="00541590">
        <w:t xml:space="preserve"> </w:t>
      </w:r>
      <w:r w:rsidR="00541590">
        <w:fldChar w:fldCharType="begin"/>
      </w:r>
      <w:r w:rsidR="00541590">
        <w:instrText xml:space="preserve"> ADDIN ZOTERO_ITEM CSL_CITATION {"citationID":"KSvn26Qs","properties":{"formattedCitation":"[5]","plainCitation":"[5]","noteIndex":0},"citationItems":[{"id":13,"uris":["http://zotero.org/users/local/uCBlbi95/items/UAMIVHXD"],"itemData":{"id":13,"type":"webpage","abstract":"nRF7002 -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541590">
        <w:fldChar w:fldCharType="separate"/>
      </w:r>
      <w:r w:rsidR="00541590" w:rsidRPr="00541590">
        <w:rPr>
          <w:rFonts w:ascii="Calibri" w:hAnsi="Calibri" w:cs="Calibri"/>
        </w:rPr>
        <w:t>[5]</w:t>
      </w:r>
      <w:r w:rsidR="00541590">
        <w:fldChar w:fldCharType="end"/>
      </w:r>
      <w:r>
        <w:t xml:space="preserve"> chip from Nordic Semiconductors. </w:t>
      </w:r>
      <w:r w:rsidR="0051765E">
        <w:t xml:space="preserve">It is a dual-band Wi-Fi module </w:t>
      </w:r>
      <w:r w:rsidR="009D52EB">
        <w:t>that</w:t>
      </w:r>
      <w:r w:rsidR="0051765E">
        <w:t xml:space="preserve"> has an </w:t>
      </w:r>
      <w:r>
        <w:t xml:space="preserve">SPI/QSPI interface to </w:t>
      </w:r>
      <w:r w:rsidR="006A314C">
        <w:t>relate to</w:t>
      </w:r>
      <w:r>
        <w:t xml:space="preserve"> a host </w:t>
      </w:r>
      <w:proofErr w:type="spellStart"/>
      <w:r>
        <w:t>SoC.</w:t>
      </w:r>
      <w:proofErr w:type="spellEnd"/>
      <w:r w:rsidR="0051765E">
        <w:t xml:space="preserve"> </w:t>
      </w:r>
    </w:p>
    <w:p w14:paraId="4DB6A8E8" w14:textId="77777777" w:rsidR="000241F4" w:rsidRDefault="000241F4" w:rsidP="00FC5F76"/>
    <w:p w14:paraId="2A0C1413" w14:textId="77777777" w:rsidR="000241F4" w:rsidRDefault="00F441AB" w:rsidP="000241F4">
      <w:pPr>
        <w:keepNext/>
        <w:jc w:val="center"/>
      </w:pPr>
      <w:r w:rsidRPr="00F441AB">
        <w:rPr>
          <w:rStyle w:val="Rfrencelgre"/>
          <w:smallCaps w:val="0"/>
          <w:noProof/>
          <w:color w:val="auto"/>
        </w:rPr>
        <w:drawing>
          <wp:inline distT="0" distB="0" distL="0" distR="0" wp14:anchorId="02E47CED" wp14:editId="444154A4">
            <wp:extent cx="1621766" cy="1591358"/>
            <wp:effectExtent l="0" t="0" r="0" b="8890"/>
            <wp:docPr id="62573839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8397" name="Image 1" descr="Une image contenant texte&#10;&#10;Description générée automatiquement"/>
                    <pic:cNvPicPr/>
                  </pic:nvPicPr>
                  <pic:blipFill>
                    <a:blip r:embed="rId15"/>
                    <a:stretch>
                      <a:fillRect/>
                    </a:stretch>
                  </pic:blipFill>
                  <pic:spPr>
                    <a:xfrm>
                      <a:off x="0" y="0"/>
                      <a:ext cx="1627617" cy="1597099"/>
                    </a:xfrm>
                    <a:prstGeom prst="rect">
                      <a:avLst/>
                    </a:prstGeom>
                  </pic:spPr>
                </pic:pic>
              </a:graphicData>
            </a:graphic>
          </wp:inline>
        </w:drawing>
      </w:r>
    </w:p>
    <w:p w14:paraId="732B8FB8" w14:textId="328486AE" w:rsidR="003B53FD" w:rsidRPr="003B53FD" w:rsidRDefault="000241F4" w:rsidP="003B53FD">
      <w:pPr>
        <w:pStyle w:val="Lgende"/>
        <w:jc w:val="center"/>
      </w:pPr>
      <w:r>
        <w:t xml:space="preserve">Figure </w:t>
      </w:r>
      <w:r>
        <w:fldChar w:fldCharType="begin"/>
      </w:r>
      <w:r>
        <w:instrText xml:space="preserve"> SEQ Figure \* ARABIC </w:instrText>
      </w:r>
      <w:r>
        <w:fldChar w:fldCharType="separate"/>
      </w:r>
      <w:r w:rsidR="00805217">
        <w:rPr>
          <w:noProof/>
        </w:rPr>
        <w:t>4</w:t>
      </w:r>
      <w:r>
        <w:fldChar w:fldCharType="end"/>
      </w:r>
      <w:r>
        <w:t>: nRF</w:t>
      </w:r>
      <w:r w:rsidR="00CA0CFD">
        <w:t>7</w:t>
      </w:r>
      <w:r>
        <w:t>002 chip</w:t>
      </w:r>
    </w:p>
    <w:p w14:paraId="5BEE7F4A" w14:textId="14FD964C" w:rsidR="00CC2C79" w:rsidRDefault="007D058E" w:rsidP="007D058E">
      <w:r>
        <w:t xml:space="preserve">On the 2.4 GHz band at 1 Mbps, the maximum output power is 21 dBm and </w:t>
      </w:r>
      <w:r w:rsidR="00570F61">
        <w:t xml:space="preserve">the </w:t>
      </w:r>
      <w:r>
        <w:t>input sensitivity is -98.6 dBm.</w:t>
      </w:r>
    </w:p>
    <w:p w14:paraId="5F3559FB" w14:textId="36A7C37C" w:rsidR="007D058E" w:rsidRDefault="007D058E" w:rsidP="007D058E">
      <w:r>
        <w:t xml:space="preserve">The theoretical range can be calculated with the </w:t>
      </w:r>
      <w:proofErr w:type="spellStart"/>
      <w:r>
        <w:t>Friis</w:t>
      </w:r>
      <w:proofErr w:type="spellEnd"/>
      <w:r>
        <w:t xml:space="preserve"> transmission equation</w:t>
      </w:r>
      <w:r w:rsidR="00541590">
        <w:t xml:space="preserve"> </w:t>
      </w:r>
      <w:r w:rsidR="00541590">
        <w:fldChar w:fldCharType="begin"/>
      </w:r>
      <w:r w:rsidR="00541590">
        <w:instrText xml:space="preserve"> ADDIN ZOTERO_ITEM CSL_CITATION {"citationID":"yDWGnt7b","properties":{"formattedCitation":"[4]","plainCitation":"[4]","noteIndex":0},"citationItems":[{"id":15,"uris":["http://zotero.org/users/local/uCBlbi95/items/XSNDFWP7"],"itemData":{"id":15,"type":"entry-encyclopedia","abstract":"The Friis transmission formula is used in telecommunications engineering, equating the power at the terminals of a receive antenna as the product of power density of the incident wave and the effective aperture of the receiving antenna under idealized conditions given another antenna some distance away transmitting a known amount of power. The formula was presented first by Danish-American radio engineer Harald T. Friis in 1946. The formula is sometimes referenced as the Friis transmission equation.","container-title":"Wikipedia","language":"en","license":"Creative Commons Attribution-ShareAlike License","note":"Page Version ID: 1157035076","source":"Wikipedia","title":"Friis transmission equation","URL":"https://en.wikipedia.org/w/index.php?title=Friis_transmission_equation&amp;oldid=1157035076","accessed":{"date-parts":[["2023",5,26]]},"issued":{"date-parts":[["2023",5,25]]}}}],"schema":"https://github.com/citation-style-language/schema/raw/master/csl-citation.json"} </w:instrText>
      </w:r>
      <w:r w:rsidR="00541590">
        <w:fldChar w:fldCharType="separate"/>
      </w:r>
      <w:r w:rsidR="00541590" w:rsidRPr="00541590">
        <w:rPr>
          <w:rFonts w:ascii="Calibri" w:hAnsi="Calibri" w:cs="Calibri"/>
        </w:rPr>
        <w:t>[4]</w:t>
      </w:r>
      <w:r w:rsidR="00541590">
        <w:fldChar w:fldCharType="end"/>
      </w:r>
      <w:r>
        <w:t xml:space="preserve"> (with omnidirectional antennas </w:t>
      </w:r>
      <w:r>
        <w:rPr>
          <w:rFonts w:cstheme="minorHAnsi"/>
        </w:rPr>
        <w:t>→</w:t>
      </w:r>
      <w:r>
        <w:t xml:space="preserve"> </w:t>
      </w:r>
      <w:proofErr w:type="spellStart"/>
      <w:r>
        <w:t>G</w:t>
      </w:r>
      <w:r>
        <w:rPr>
          <w:vertAlign w:val="subscript"/>
        </w:rPr>
        <w:t>antenna</w:t>
      </w:r>
      <w:proofErr w:type="spellEnd"/>
      <w:r>
        <w:t xml:space="preserve"> = 0 </w:t>
      </w:r>
      <w:proofErr w:type="spellStart"/>
      <w:r>
        <w:t>dbi</w:t>
      </w:r>
      <w:proofErr w:type="spellEnd"/>
      <w:r>
        <w:t>):</w:t>
      </w:r>
    </w:p>
    <w:p w14:paraId="1CC9EE6B" w14:textId="77777777" w:rsidR="007D058E" w:rsidRDefault="007D058E" w:rsidP="007D058E"/>
    <w:p w14:paraId="09CC4F7F" w14:textId="77777777" w:rsidR="007D058E" w:rsidRPr="007A090B" w:rsidRDefault="00000000" w:rsidP="007D058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4πd</m:t>
              </m:r>
            </m:den>
          </m:f>
          <m:r>
            <w:rPr>
              <w:rFonts w:ascii="Cambria Math" w:hAnsi="Cambria Math"/>
            </w:rPr>
            <m:t>)</m:t>
          </m:r>
        </m:oMath>
      </m:oMathPara>
    </w:p>
    <w:p w14:paraId="7E127FB1" w14:textId="77777777" w:rsidR="007D058E" w:rsidRPr="007A090B" w:rsidRDefault="007D058E" w:rsidP="007D058E">
      <w:pPr>
        <w:rPr>
          <w:rFonts w:eastAsiaTheme="minorEastAsia"/>
        </w:rPr>
      </w:pPr>
    </w:p>
    <w:p w14:paraId="26B9B139" w14:textId="3617A1B4" w:rsidR="007D058E" w:rsidRDefault="007D058E" w:rsidP="007D058E">
      <w:pPr>
        <w:rPr>
          <w:rFonts w:eastAsiaTheme="minorEastAsia"/>
        </w:rPr>
      </w:pPr>
      <w:r>
        <w:rPr>
          <w:rFonts w:eastAsiaTheme="minorEastAsia"/>
        </w:rPr>
        <w:t>For the 2.4 GHz band, the received power is -</w:t>
      </w:r>
      <w:r w:rsidR="00E20359">
        <w:rPr>
          <w:rFonts w:eastAsiaTheme="minorEastAsia"/>
        </w:rPr>
        <w:t>7</w:t>
      </w:r>
      <w:r w:rsidR="001E10E4">
        <w:rPr>
          <w:rFonts w:eastAsiaTheme="minorEastAsia"/>
        </w:rPr>
        <w:t>0</w:t>
      </w:r>
      <w:r>
        <w:rPr>
          <w:rFonts w:eastAsiaTheme="minorEastAsia"/>
        </w:rPr>
        <w:t xml:space="preserve"> dBm at </w:t>
      </w:r>
      <w:r w:rsidR="001E10E4">
        <w:rPr>
          <w:rFonts w:eastAsiaTheme="minorEastAsia"/>
        </w:rPr>
        <w:t>300</w:t>
      </w:r>
      <w:r w:rsidR="009E21F2">
        <w:rPr>
          <w:rFonts w:eastAsiaTheme="minorEastAsia"/>
        </w:rPr>
        <w:t xml:space="preserve"> </w:t>
      </w:r>
      <w:r w:rsidR="001E10E4">
        <w:rPr>
          <w:rFonts w:eastAsiaTheme="minorEastAsia"/>
        </w:rPr>
        <w:t>m</w:t>
      </w:r>
      <w:r>
        <w:rPr>
          <w:rFonts w:eastAsiaTheme="minorEastAsia"/>
        </w:rPr>
        <w:t>, which is</w:t>
      </w:r>
      <w:r w:rsidR="00E20359">
        <w:rPr>
          <w:rFonts w:eastAsiaTheme="minorEastAsia"/>
        </w:rPr>
        <w:t xml:space="preserve"> close to the input sensitivity of </w:t>
      </w:r>
      <w:r w:rsidR="001E10E4">
        <w:rPr>
          <w:rFonts w:eastAsiaTheme="minorEastAsia"/>
        </w:rPr>
        <w:t>a classic router.</w:t>
      </w:r>
    </w:p>
    <w:p w14:paraId="5F4456A7" w14:textId="56E77D2D" w:rsidR="001E10E4" w:rsidRDefault="001E10E4" w:rsidP="007D058E">
      <w:pPr>
        <w:rPr>
          <w:rFonts w:eastAsiaTheme="minorEastAsia"/>
        </w:rPr>
      </w:pPr>
      <w:r w:rsidRPr="001E10E4">
        <w:rPr>
          <w:rFonts w:eastAsiaTheme="minorEastAsia"/>
        </w:rPr>
        <w:t>As these equations give theoretical results, tests must be carried out to determine whether the range will be sufficient in practice</w:t>
      </w:r>
      <w:r>
        <w:rPr>
          <w:rFonts w:eastAsiaTheme="minorEastAsia"/>
        </w:rPr>
        <w:t>.</w:t>
      </w:r>
    </w:p>
    <w:p w14:paraId="0BE8F15F" w14:textId="3BF29CF7" w:rsidR="003B53FD" w:rsidRDefault="003B53FD" w:rsidP="003B53FD">
      <w:pPr>
        <w:jc w:val="left"/>
        <w:rPr>
          <w:rFonts w:eastAsiaTheme="minorEastAsia"/>
        </w:rPr>
      </w:pPr>
      <w:r>
        <w:rPr>
          <w:rFonts w:eastAsiaTheme="minorEastAsia"/>
        </w:rPr>
        <w:br w:type="page"/>
      </w:r>
    </w:p>
    <w:p w14:paraId="1F411D54" w14:textId="37225F8B" w:rsidR="006B43EE" w:rsidRDefault="006B43EE" w:rsidP="006B43EE">
      <w:pPr>
        <w:pStyle w:val="Titre3"/>
        <w:rPr>
          <w:rFonts w:eastAsiaTheme="minorEastAsia"/>
        </w:rPr>
      </w:pPr>
      <w:r>
        <w:rPr>
          <w:rFonts w:eastAsiaTheme="minorEastAsia"/>
        </w:rPr>
        <w:lastRenderedPageBreak/>
        <w:t>Tests</w:t>
      </w:r>
    </w:p>
    <w:p w14:paraId="3955A618" w14:textId="5BE7765E" w:rsidR="005368B7" w:rsidRDefault="00E935A6" w:rsidP="005368B7">
      <w:pPr>
        <w:pStyle w:val="Titre2"/>
        <w:numPr>
          <w:ilvl w:val="0"/>
          <w:numId w:val="0"/>
        </w:numPr>
        <w:rPr>
          <w:rFonts w:asciiTheme="minorHAnsi" w:eastAsiaTheme="minorHAnsi" w:hAnsiTheme="minorHAnsi" w:cstheme="minorBidi"/>
          <w:sz w:val="22"/>
          <w:szCs w:val="22"/>
        </w:rPr>
      </w:pPr>
      <w:r w:rsidRPr="00E935A6">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purpose</w:t>
      </w:r>
      <w:r w:rsidRPr="00E935A6">
        <w:rPr>
          <w:rFonts w:asciiTheme="minorHAnsi" w:eastAsiaTheme="minorHAnsi" w:hAnsiTheme="minorHAnsi" w:cstheme="minorBidi"/>
          <w:sz w:val="22"/>
          <w:szCs w:val="22"/>
        </w:rPr>
        <w:t xml:space="preserve"> of this test is to find out if a Wi-Fi connection is suitable for the </w:t>
      </w:r>
      <w:r w:rsidR="00955132">
        <w:rPr>
          <w:rFonts w:asciiTheme="minorHAnsi" w:eastAsiaTheme="minorHAnsi" w:hAnsiTheme="minorHAnsi" w:cstheme="minorBidi"/>
          <w:sz w:val="22"/>
          <w:szCs w:val="22"/>
        </w:rPr>
        <w:t xml:space="preserve">required </w:t>
      </w:r>
      <w:r w:rsidRPr="00E935A6">
        <w:rPr>
          <w:rFonts w:asciiTheme="minorHAnsi" w:eastAsiaTheme="minorHAnsi" w:hAnsiTheme="minorHAnsi" w:cstheme="minorBidi"/>
          <w:sz w:val="22"/>
          <w:szCs w:val="22"/>
        </w:rPr>
        <w:t>rang</w:t>
      </w:r>
      <w:r w:rsidR="00955132">
        <w:rPr>
          <w:rFonts w:asciiTheme="minorHAnsi" w:eastAsiaTheme="minorHAnsi" w:hAnsiTheme="minorHAnsi" w:cstheme="minorBidi"/>
          <w:sz w:val="22"/>
          <w:szCs w:val="22"/>
        </w:rPr>
        <w:t>e</w:t>
      </w:r>
      <w:r w:rsidRPr="00E935A6">
        <w:rPr>
          <w:rFonts w:asciiTheme="minorHAnsi" w:eastAsiaTheme="minorHAnsi" w:hAnsiTheme="minorHAnsi" w:cstheme="minorBidi"/>
          <w:sz w:val="22"/>
          <w:szCs w:val="22"/>
        </w:rPr>
        <w:t>.</w:t>
      </w:r>
      <w:r w:rsidR="005368B7">
        <w:rPr>
          <w:rFonts w:asciiTheme="minorHAnsi" w:eastAsiaTheme="minorHAnsi" w:hAnsiTheme="minorHAnsi" w:cstheme="minorBidi"/>
          <w:sz w:val="22"/>
          <w:szCs w:val="22"/>
        </w:rPr>
        <w:t xml:space="preserve"> </w:t>
      </w:r>
      <w:r w:rsidR="003A6BC9" w:rsidRPr="003A6BC9">
        <w:rPr>
          <w:rFonts w:asciiTheme="minorHAnsi" w:eastAsiaTheme="minorHAnsi" w:hAnsiTheme="minorHAnsi" w:cstheme="minorBidi"/>
          <w:sz w:val="22"/>
          <w:szCs w:val="22"/>
        </w:rPr>
        <w:t>The tests have been carried out in the 2.4 GHz frequency band.</w:t>
      </w:r>
    </w:p>
    <w:p w14:paraId="2AE1D1EA" w14:textId="4141519C" w:rsidR="00D84A25" w:rsidRDefault="002B64E5" w:rsidP="002B64E5">
      <w:r w:rsidRPr="002B64E5">
        <w:t>The router used in this test is an Asus RT-AC68U. The router's technical specifications do not mention</w:t>
      </w:r>
      <w:r>
        <w:t xml:space="preserve"> the</w:t>
      </w:r>
      <w:r w:rsidRPr="002B64E5">
        <w:t xml:space="preserve"> output power, but it does have the CE mark, which means that the output power should not exceed 20 dBm.</w:t>
      </w:r>
      <w:r w:rsidR="00541590">
        <w:t xml:space="preserve"> </w:t>
      </w:r>
      <w:r w:rsidR="00C20C5B" w:rsidRPr="00C20C5B">
        <w:t>On the o</w:t>
      </w:r>
      <w:r w:rsidR="009E21F2">
        <w:t>pposite</w:t>
      </w:r>
      <w:r w:rsidR="00C20C5B" w:rsidRPr="00C20C5B">
        <w:t xml:space="preserve"> </w:t>
      </w:r>
      <w:r w:rsidR="00C20C5B">
        <w:t>side</w:t>
      </w:r>
      <w:r w:rsidR="00C20C5B" w:rsidRPr="00C20C5B">
        <w:t>, a laptop was used. It is equipped with an Intel Wi-Fi 6 AX201</w:t>
      </w:r>
      <w:r w:rsidR="00151E31">
        <w:t xml:space="preserve"> </w:t>
      </w:r>
      <w:r w:rsidR="00151E31" w:rsidRPr="00C20C5B">
        <w:t>module</w:t>
      </w:r>
      <w:r w:rsidR="00687B61">
        <w:t xml:space="preserve"> </w:t>
      </w:r>
      <w:r w:rsidR="00687B61">
        <w:fldChar w:fldCharType="begin"/>
      </w:r>
      <w:r w:rsidR="00687B61">
        <w:instrText xml:space="preserve"> ADDIN ZOTERO_ITEM CSL_CITATION {"citationID":"oaL7EZ1O","properties":{"formattedCitation":"[6]","plainCitation":"[6]","noteIndex":0},"citationItems":[{"id":18,"uris":["http://zotero.org/users/local/uCBlbi95/items/HCUGR9DD"],"itemData":{"id":18,"type":"webpage","abstract":"Intel® Wi-Fi 6 AX201 (Gig+) référence rapide avec les spécifications, les fonctionnalités et les technologies.","container-title":"Intel","language":"fr","title":"Intel® Wi-Fi 6 AX201 (Gig+) - Caractéristiques du produit","URL":"https://www.intel.fr/content/www/fr/fr/products/sku/130293/intel-wifi-6-ax201-gig/specifications.html","accessed":{"date-parts":[["2023",5,26]]}}}],"schema":"https://github.com/citation-style-language/schema/raw/master/csl-citation.json"} </w:instrText>
      </w:r>
      <w:r w:rsidR="00687B61">
        <w:fldChar w:fldCharType="separate"/>
      </w:r>
      <w:r w:rsidR="00687B61" w:rsidRPr="00687B61">
        <w:rPr>
          <w:rFonts w:ascii="Calibri" w:hAnsi="Calibri" w:cs="Calibri"/>
        </w:rPr>
        <w:t>[6]</w:t>
      </w:r>
      <w:r w:rsidR="00687B61">
        <w:fldChar w:fldCharType="end"/>
      </w:r>
      <w:r w:rsidR="00C20C5B" w:rsidRPr="00C20C5B">
        <w:t>, which has similar performance</w:t>
      </w:r>
      <w:r w:rsidR="00C20C5B">
        <w:t>s</w:t>
      </w:r>
      <w:r w:rsidR="00C20C5B" w:rsidRPr="00C20C5B">
        <w:t xml:space="preserve"> </w:t>
      </w:r>
      <w:r w:rsidR="00955132">
        <w:t xml:space="preserve">(in terms of range) </w:t>
      </w:r>
      <w:r w:rsidR="009E21F2">
        <w:t>as</w:t>
      </w:r>
      <w:r w:rsidR="00C20C5B" w:rsidRPr="00C20C5B">
        <w:t xml:space="preserve"> the nRF7002</w:t>
      </w:r>
      <w:r w:rsidR="008C1743">
        <w:t xml:space="preserve"> </w:t>
      </w:r>
      <w:r w:rsidR="008C1743">
        <w:fldChar w:fldCharType="begin"/>
      </w:r>
      <w:r w:rsidR="008C1743">
        <w:instrText xml:space="preserve"> ADDIN ZOTERO_ITEM CSL_CITATION {"citationID":"8THHfaRz","properties":{"formattedCitation":"[5]","plainCitation":"[5]","noteIndex":0},"citationItems":[{"id":13,"uris":["http://zotero.org/users/local/uCBlbi95/items/UAMIVHXD"],"itemData":{"id":13,"type":"webpage","abstract":"nRF7002 -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8C1743">
        <w:fldChar w:fldCharType="separate"/>
      </w:r>
      <w:r w:rsidR="008C1743" w:rsidRPr="008C1743">
        <w:rPr>
          <w:rFonts w:ascii="Calibri" w:hAnsi="Calibri" w:cs="Calibri"/>
        </w:rPr>
        <w:t>[5]</w:t>
      </w:r>
      <w:r w:rsidR="008C1743">
        <w:fldChar w:fldCharType="end"/>
      </w:r>
      <w:r w:rsidR="00C20C5B" w:rsidRPr="00C20C5B">
        <w:t xml:space="preserve">. </w:t>
      </w:r>
      <w:r w:rsidR="00D84A25">
        <w:t xml:space="preserve">The test </w:t>
      </w:r>
      <w:r w:rsidR="00F50631">
        <w:t>was</w:t>
      </w:r>
      <w:r w:rsidR="00D84A25">
        <w:t xml:space="preserve"> realized with </w:t>
      </w:r>
      <w:r w:rsidR="00F50631">
        <w:t xml:space="preserve">the </w:t>
      </w:r>
      <w:r w:rsidR="00D84A25">
        <w:t>default omnidirectional antennas</w:t>
      </w:r>
      <w:r w:rsidR="003C196D">
        <w:t>, so there is still room for improvement by using sector antenna</w:t>
      </w:r>
      <w:r w:rsidR="0079122F">
        <w:t>s</w:t>
      </w:r>
      <w:r w:rsidR="003C196D">
        <w:t xml:space="preserve"> if needed.</w:t>
      </w:r>
    </w:p>
    <w:p w14:paraId="7C3FF222" w14:textId="5B33EA3D" w:rsidR="004A755C" w:rsidRDefault="004A755C" w:rsidP="002B64E5">
      <w:r w:rsidRPr="00C20C5B">
        <w:t xml:space="preserve">The tests were carried out with the </w:t>
      </w:r>
      <w:proofErr w:type="spellStart"/>
      <w:r w:rsidRPr="00C20C5B">
        <w:t>i</w:t>
      </w:r>
      <w:r>
        <w:t>P</w:t>
      </w:r>
      <w:r w:rsidRPr="00C20C5B">
        <w:t>erf</w:t>
      </w:r>
      <w:proofErr w:type="spellEnd"/>
      <w:r w:rsidRPr="00C20C5B">
        <w:t xml:space="preserve"> software</w:t>
      </w:r>
      <w:r>
        <w:t xml:space="preserve"> </w:t>
      </w:r>
      <w:r>
        <w:fldChar w:fldCharType="begin"/>
      </w:r>
      <w:r w:rsidR="00687B61">
        <w:instrText xml:space="preserve"> ADDIN ZOTERO_ITEM CSL_CITATION {"citationID":"KivRORi2","properties":{"formattedCitation":"[7]","plainCitation":"[7]","noteIndex":0},"citationItems":[{"id":9,"uris":["http://zotero.org/users/local/uCBlbi95/items/8L93IXRF"],"itemData":{"id":9,"type":"webpage","title":"iPerf - The TCP, UDP and SCTP network bandwidth measurement tool","URL":"https://iperf.fr/","accessed":{"date-parts":[["2023",5,26]]}}}],"schema":"https://github.com/citation-style-language/schema/raw/master/csl-citation.json"} </w:instrText>
      </w:r>
      <w:r>
        <w:fldChar w:fldCharType="separate"/>
      </w:r>
      <w:r w:rsidR="00687B61" w:rsidRPr="00687B61">
        <w:rPr>
          <w:rFonts w:ascii="Calibri" w:hAnsi="Calibri" w:cs="Calibri"/>
        </w:rPr>
        <w:t>[7]</w:t>
      </w:r>
      <w:r>
        <w:fldChar w:fldCharType="end"/>
      </w:r>
      <w:r w:rsidRPr="00C20C5B">
        <w:t>, using the UDP protocol at 1 Mbps.</w:t>
      </w:r>
    </w:p>
    <w:p w14:paraId="2A241E6D" w14:textId="1F6D7305" w:rsidR="00C20C5B" w:rsidRDefault="00C20C5B" w:rsidP="002B64E5">
      <w:r>
        <w:t>The laptop and the router were able to communicate successfully at 400 meter</w:t>
      </w:r>
      <w:r w:rsidR="00054FEE">
        <w:t>s</w:t>
      </w:r>
      <w:r w:rsidR="0079122F">
        <w:t xml:space="preserve"> distance</w:t>
      </w:r>
      <w:r>
        <w:t>.</w:t>
      </w:r>
    </w:p>
    <w:p w14:paraId="71E2D7E5" w14:textId="77777777" w:rsidR="00C20C5B" w:rsidRDefault="00C20C5B" w:rsidP="002B64E5"/>
    <w:p w14:paraId="59469614" w14:textId="77777777" w:rsidR="00C20C5B" w:rsidRDefault="00C20C5B" w:rsidP="00C20C5B">
      <w:pPr>
        <w:keepNext/>
        <w:jc w:val="center"/>
      </w:pPr>
      <w:r w:rsidRPr="00C20C5B">
        <w:rPr>
          <w:noProof/>
        </w:rPr>
        <w:drawing>
          <wp:inline distT="0" distB="0" distL="0" distR="0" wp14:anchorId="745CA496" wp14:editId="21231092">
            <wp:extent cx="4457700" cy="1773931"/>
            <wp:effectExtent l="0" t="0" r="0" b="0"/>
            <wp:docPr id="1186594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94284" name=""/>
                    <pic:cNvPicPr/>
                  </pic:nvPicPr>
                  <pic:blipFill>
                    <a:blip r:embed="rId16"/>
                    <a:stretch>
                      <a:fillRect/>
                    </a:stretch>
                  </pic:blipFill>
                  <pic:spPr>
                    <a:xfrm>
                      <a:off x="0" y="0"/>
                      <a:ext cx="4488575" cy="1786218"/>
                    </a:xfrm>
                    <a:prstGeom prst="rect">
                      <a:avLst/>
                    </a:prstGeom>
                  </pic:spPr>
                </pic:pic>
              </a:graphicData>
            </a:graphic>
          </wp:inline>
        </w:drawing>
      </w:r>
    </w:p>
    <w:p w14:paraId="51F74561" w14:textId="22B824D2" w:rsidR="00C20C5B" w:rsidRDefault="00C20C5B" w:rsidP="00C20C5B">
      <w:pPr>
        <w:pStyle w:val="Lgende"/>
        <w:jc w:val="center"/>
      </w:pPr>
      <w:r>
        <w:t xml:space="preserve">Figure </w:t>
      </w:r>
      <w:r>
        <w:fldChar w:fldCharType="begin"/>
      </w:r>
      <w:r>
        <w:instrText xml:space="preserve"> SEQ Figure \* ARABIC </w:instrText>
      </w:r>
      <w:r>
        <w:fldChar w:fldCharType="separate"/>
      </w:r>
      <w:r w:rsidR="00805217">
        <w:rPr>
          <w:noProof/>
        </w:rPr>
        <w:t>5</w:t>
      </w:r>
      <w:r>
        <w:fldChar w:fldCharType="end"/>
      </w:r>
      <w:r>
        <w:t xml:space="preserve">: </w:t>
      </w:r>
      <w:proofErr w:type="spellStart"/>
      <w:r>
        <w:t>iPerf</w:t>
      </w:r>
      <w:proofErr w:type="spellEnd"/>
      <w:r>
        <w:t xml:space="preserve"> test - Client side</w:t>
      </w:r>
    </w:p>
    <w:p w14:paraId="4DD1F451" w14:textId="77777777" w:rsidR="00C20C5B" w:rsidRDefault="00C20C5B" w:rsidP="00C20C5B">
      <w:pPr>
        <w:jc w:val="center"/>
      </w:pPr>
    </w:p>
    <w:p w14:paraId="5C2DE677" w14:textId="77777777" w:rsidR="00C20C5B" w:rsidRDefault="00C20C5B" w:rsidP="00C20C5B">
      <w:pPr>
        <w:keepNext/>
        <w:jc w:val="center"/>
      </w:pPr>
      <w:r w:rsidRPr="00C20C5B">
        <w:rPr>
          <w:noProof/>
        </w:rPr>
        <w:drawing>
          <wp:inline distT="0" distB="0" distL="0" distR="0" wp14:anchorId="176FB159" wp14:editId="1A6F40D9">
            <wp:extent cx="4457700" cy="1806272"/>
            <wp:effectExtent l="0" t="0" r="0" b="3810"/>
            <wp:docPr id="327420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20999" name=""/>
                    <pic:cNvPicPr/>
                  </pic:nvPicPr>
                  <pic:blipFill>
                    <a:blip r:embed="rId17"/>
                    <a:stretch>
                      <a:fillRect/>
                    </a:stretch>
                  </pic:blipFill>
                  <pic:spPr>
                    <a:xfrm>
                      <a:off x="0" y="0"/>
                      <a:ext cx="4519332" cy="1831246"/>
                    </a:xfrm>
                    <a:prstGeom prst="rect">
                      <a:avLst/>
                    </a:prstGeom>
                  </pic:spPr>
                </pic:pic>
              </a:graphicData>
            </a:graphic>
          </wp:inline>
        </w:drawing>
      </w:r>
    </w:p>
    <w:p w14:paraId="62755FBB" w14:textId="20AA82F7" w:rsidR="00C20C5B" w:rsidRDefault="00C20C5B" w:rsidP="00C20C5B">
      <w:pPr>
        <w:pStyle w:val="Lgende"/>
        <w:jc w:val="center"/>
      </w:pPr>
      <w:r>
        <w:t xml:space="preserve">Figure </w:t>
      </w:r>
      <w:r>
        <w:fldChar w:fldCharType="begin"/>
      </w:r>
      <w:r>
        <w:instrText xml:space="preserve"> SEQ Figure \* ARABIC </w:instrText>
      </w:r>
      <w:r>
        <w:fldChar w:fldCharType="separate"/>
      </w:r>
      <w:r w:rsidR="00805217">
        <w:rPr>
          <w:noProof/>
        </w:rPr>
        <w:t>6</w:t>
      </w:r>
      <w:r>
        <w:fldChar w:fldCharType="end"/>
      </w:r>
      <w:r>
        <w:t xml:space="preserve">: </w:t>
      </w:r>
      <w:proofErr w:type="spellStart"/>
      <w:r>
        <w:t>iPerf</w:t>
      </w:r>
      <w:proofErr w:type="spellEnd"/>
      <w:r>
        <w:t xml:space="preserve"> test - Server side</w:t>
      </w:r>
    </w:p>
    <w:p w14:paraId="26669860" w14:textId="7CB20001" w:rsidR="00C20C5B" w:rsidRDefault="00C20C5B" w:rsidP="00C20C5B"/>
    <w:p w14:paraId="06A2089F" w14:textId="43A00FC1" w:rsidR="003A6BC9" w:rsidRPr="003A6BC9" w:rsidRDefault="003B53FD" w:rsidP="003A6BC9">
      <w:r w:rsidRPr="003B53FD">
        <w:t>The same test was also successfully carried out on a smartphone at the same distance.</w:t>
      </w:r>
    </w:p>
    <w:p w14:paraId="165BE6AE" w14:textId="5EAD5DC1" w:rsidR="003A6BC9" w:rsidRPr="003A6BC9" w:rsidRDefault="003B53FD" w:rsidP="003B53FD">
      <w:pPr>
        <w:jc w:val="left"/>
      </w:pPr>
      <w:r>
        <w:br w:type="page"/>
      </w:r>
    </w:p>
    <w:p w14:paraId="5EAECEC0" w14:textId="4B641FE4" w:rsidR="001E10E4" w:rsidRDefault="003B53FD" w:rsidP="001E10E4">
      <w:pPr>
        <w:pStyle w:val="Titre2"/>
      </w:pPr>
      <w:r>
        <w:lastRenderedPageBreak/>
        <w:t>Conclusion</w:t>
      </w:r>
    </w:p>
    <w:p w14:paraId="74CC819D" w14:textId="488F29C2" w:rsidR="001E10E4" w:rsidRPr="003B53FD" w:rsidRDefault="003B53FD" w:rsidP="007D058E">
      <w:r w:rsidRPr="003B53FD">
        <w:t>The following table shows the differences between a 433</w:t>
      </w:r>
      <w:r w:rsidR="00AA0E2D">
        <w:t xml:space="preserve"> </w:t>
      </w:r>
      <w:r w:rsidRPr="003B53FD">
        <w:t xml:space="preserve">MHz RF transmission and a Wi-Fi </w:t>
      </w:r>
      <w:r w:rsidR="00AE0771" w:rsidRPr="003B53FD">
        <w:t>communication</w:t>
      </w:r>
      <w:r w:rsidR="00AE0771">
        <w:t>:</w:t>
      </w:r>
    </w:p>
    <w:tbl>
      <w:tblPr>
        <w:tblStyle w:val="TableauListe7Couleur"/>
        <w:tblW w:w="0" w:type="auto"/>
        <w:tblLook w:val="04A0" w:firstRow="1" w:lastRow="0" w:firstColumn="1" w:lastColumn="0" w:noHBand="0" w:noVBand="1"/>
      </w:tblPr>
      <w:tblGrid>
        <w:gridCol w:w="3261"/>
        <w:gridCol w:w="2976"/>
        <w:gridCol w:w="2825"/>
      </w:tblGrid>
      <w:tr w:rsidR="00724FBC" w14:paraId="52949D09" w14:textId="77777777" w:rsidTr="00AA0E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4A5888B5" w14:textId="77777777" w:rsidR="00724FBC" w:rsidRDefault="00724FBC" w:rsidP="007D058E">
            <w:pPr>
              <w:rPr>
                <w:rFonts w:eastAsiaTheme="minorEastAsia"/>
              </w:rPr>
            </w:pPr>
          </w:p>
        </w:tc>
        <w:tc>
          <w:tcPr>
            <w:tcW w:w="2976" w:type="dxa"/>
          </w:tcPr>
          <w:p w14:paraId="41816CAF" w14:textId="26899FD9" w:rsidR="00724FBC" w:rsidRPr="005E1D01" w:rsidRDefault="00724FBC" w:rsidP="00724FBC">
            <w:pPr>
              <w:jc w:val="center"/>
              <w:cnfStyle w:val="100000000000" w:firstRow="1" w:lastRow="0" w:firstColumn="0" w:lastColumn="0" w:oddVBand="0" w:evenVBand="0" w:oddHBand="0" w:evenHBand="0" w:firstRowFirstColumn="0" w:firstRowLastColumn="0" w:lastRowFirstColumn="0" w:lastRowLastColumn="0"/>
              <w:rPr>
                <w:rFonts w:eastAsiaTheme="minorEastAsia"/>
                <w:b/>
                <w:bCs/>
              </w:rPr>
            </w:pPr>
            <w:r w:rsidRPr="005E1D01">
              <w:rPr>
                <w:rFonts w:eastAsiaTheme="minorEastAsia"/>
                <w:b/>
                <w:bCs/>
              </w:rPr>
              <w:t>Wi-Fi</w:t>
            </w:r>
          </w:p>
        </w:tc>
        <w:tc>
          <w:tcPr>
            <w:tcW w:w="2825" w:type="dxa"/>
          </w:tcPr>
          <w:p w14:paraId="1D3342C1" w14:textId="4CA1F292" w:rsidR="00724FBC" w:rsidRPr="005E1D01" w:rsidRDefault="00724FBC" w:rsidP="00724FBC">
            <w:pPr>
              <w:jc w:val="center"/>
              <w:cnfStyle w:val="100000000000" w:firstRow="1" w:lastRow="0" w:firstColumn="0" w:lastColumn="0" w:oddVBand="0" w:evenVBand="0" w:oddHBand="0" w:evenHBand="0" w:firstRowFirstColumn="0" w:firstRowLastColumn="0" w:lastRowFirstColumn="0" w:lastRowLastColumn="0"/>
              <w:rPr>
                <w:rFonts w:eastAsiaTheme="minorHAnsi"/>
                <w:b/>
                <w:bCs/>
              </w:rPr>
            </w:pPr>
            <w:r w:rsidRPr="005E1D01">
              <w:rPr>
                <w:b/>
                <w:bCs/>
              </w:rPr>
              <w:t>433 MHz RF</w:t>
            </w:r>
          </w:p>
        </w:tc>
      </w:tr>
      <w:tr w:rsidR="00724FBC" w14:paraId="2CB826F3"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A594194" w14:textId="0CE9A5C6" w:rsidR="00724FBC" w:rsidRDefault="005E1D01" w:rsidP="007D058E">
            <w:pPr>
              <w:rPr>
                <w:rFonts w:eastAsiaTheme="minorEastAsia"/>
              </w:rPr>
            </w:pPr>
            <w:r>
              <w:rPr>
                <w:rFonts w:eastAsiaTheme="minorEastAsia"/>
              </w:rPr>
              <w:t>Bandwidth</w:t>
            </w:r>
          </w:p>
        </w:tc>
        <w:tc>
          <w:tcPr>
            <w:tcW w:w="2976" w:type="dxa"/>
          </w:tcPr>
          <w:p w14:paraId="3D35A667" w14:textId="1A7D0011" w:rsidR="00724FBC" w:rsidRDefault="005E1D01"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More than enough</w:t>
            </w:r>
          </w:p>
        </w:tc>
        <w:tc>
          <w:tcPr>
            <w:tcW w:w="2825" w:type="dxa"/>
          </w:tcPr>
          <w:p w14:paraId="4E3D9CE0" w14:textId="770E3EDD" w:rsidR="00724FBC" w:rsidRDefault="005E1D01"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Just enough</w:t>
            </w:r>
          </w:p>
        </w:tc>
      </w:tr>
      <w:tr w:rsidR="00724FBC" w14:paraId="4E470F17"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2FBB0F7F" w14:textId="1AECA2D2" w:rsidR="00724FBC" w:rsidRDefault="005E1D01" w:rsidP="007D058E">
            <w:pPr>
              <w:rPr>
                <w:rFonts w:eastAsiaTheme="minorEastAsia"/>
              </w:rPr>
            </w:pPr>
            <w:r>
              <w:rPr>
                <w:rFonts w:eastAsiaTheme="minorEastAsia"/>
              </w:rPr>
              <w:t xml:space="preserve">Range </w:t>
            </w:r>
          </w:p>
        </w:tc>
        <w:tc>
          <w:tcPr>
            <w:tcW w:w="2976" w:type="dxa"/>
          </w:tcPr>
          <w:p w14:paraId="364E3F19" w14:textId="2BA398F7" w:rsidR="00724FBC" w:rsidRDefault="00955132"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enough</w:t>
            </w:r>
          </w:p>
        </w:tc>
        <w:tc>
          <w:tcPr>
            <w:tcW w:w="2825" w:type="dxa"/>
          </w:tcPr>
          <w:p w14:paraId="72D77241" w14:textId="6B212114" w:rsidR="00724FBC" w:rsidRDefault="009507C2"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More than enough</w:t>
            </w:r>
          </w:p>
        </w:tc>
      </w:tr>
      <w:tr w:rsidR="00724FBC" w14:paraId="1C0797D7"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71AB95A" w14:textId="6571B3A3" w:rsidR="00724FBC" w:rsidRDefault="009507C2" w:rsidP="007D058E">
            <w:pPr>
              <w:rPr>
                <w:rFonts w:eastAsiaTheme="minorEastAsia"/>
              </w:rPr>
            </w:pPr>
            <w:r w:rsidRPr="009507C2">
              <w:rPr>
                <w:rFonts w:eastAsiaTheme="minorEastAsia"/>
              </w:rPr>
              <w:t>Disturbed by interference</w:t>
            </w:r>
          </w:p>
        </w:tc>
        <w:tc>
          <w:tcPr>
            <w:tcW w:w="2976" w:type="dxa"/>
          </w:tcPr>
          <w:p w14:paraId="77457CEC" w14:textId="0BA19749" w:rsidR="00724FBC"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No</w:t>
            </w:r>
            <w:r w:rsidR="00AE0771">
              <w:rPr>
                <w:rFonts w:eastAsiaTheme="minorEastAsia"/>
              </w:rPr>
              <w:t xml:space="preserve"> (managed by </w:t>
            </w:r>
            <w:r w:rsidR="0086612D">
              <w:rPr>
                <w:rFonts w:eastAsiaTheme="minorEastAsia"/>
              </w:rPr>
              <w:t>CSMA/CA</w:t>
            </w:r>
            <w:r w:rsidR="00AE0771">
              <w:rPr>
                <w:rFonts w:eastAsiaTheme="minorEastAsia"/>
              </w:rPr>
              <w:t>)</w:t>
            </w:r>
          </w:p>
        </w:tc>
        <w:tc>
          <w:tcPr>
            <w:tcW w:w="2825" w:type="dxa"/>
          </w:tcPr>
          <w:p w14:paraId="3FD651A9" w14:textId="6093F205" w:rsidR="00724FBC"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Yes</w:t>
            </w:r>
          </w:p>
        </w:tc>
      </w:tr>
      <w:tr w:rsidR="00AE0771" w14:paraId="0D26074C"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44023D94" w14:textId="5E214C88" w:rsidR="00AE0771" w:rsidRPr="009507C2" w:rsidRDefault="00AA0E2D" w:rsidP="007D058E">
            <w:pPr>
              <w:rPr>
                <w:rFonts w:eastAsiaTheme="minorEastAsia"/>
              </w:rPr>
            </w:pPr>
            <w:r>
              <w:rPr>
                <w:rFonts w:eastAsiaTheme="minorEastAsia"/>
              </w:rPr>
              <w:t>Connection to the computer</w:t>
            </w:r>
          </w:p>
        </w:tc>
        <w:tc>
          <w:tcPr>
            <w:tcW w:w="2976" w:type="dxa"/>
          </w:tcPr>
          <w:p w14:paraId="250137A6" w14:textId="14FEDC44" w:rsidR="00AE0771" w:rsidRDefault="00AA0E2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Wi-Fi / Ethernet</w:t>
            </w:r>
          </w:p>
        </w:tc>
        <w:tc>
          <w:tcPr>
            <w:tcW w:w="2825" w:type="dxa"/>
          </w:tcPr>
          <w:p w14:paraId="3AC0AFD3" w14:textId="587E4E32" w:rsidR="00AE0771" w:rsidRDefault="00AA0E2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Serial port</w:t>
            </w:r>
          </w:p>
        </w:tc>
      </w:tr>
      <w:tr w:rsidR="009507C2" w14:paraId="773D192B"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70C7BDE" w14:textId="24087406" w:rsidR="009507C2" w:rsidRDefault="009507C2" w:rsidP="007D058E">
            <w:pPr>
              <w:rPr>
                <w:rFonts w:eastAsiaTheme="minorEastAsia"/>
              </w:rPr>
            </w:pPr>
            <w:r>
              <w:rPr>
                <w:rFonts w:eastAsiaTheme="minorEastAsia"/>
              </w:rPr>
              <w:t>Base station module</w:t>
            </w:r>
          </w:p>
        </w:tc>
        <w:tc>
          <w:tcPr>
            <w:tcW w:w="2976" w:type="dxa"/>
          </w:tcPr>
          <w:p w14:paraId="34F8E1F2" w14:textId="48B85014" w:rsidR="009507C2"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Wi-Fi Router</w:t>
            </w:r>
          </w:p>
        </w:tc>
        <w:tc>
          <w:tcPr>
            <w:tcW w:w="2825" w:type="dxa"/>
          </w:tcPr>
          <w:p w14:paraId="4B00C2C7" w14:textId="2556C7EA" w:rsidR="009507C2"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T</w:t>
            </w:r>
            <w:r w:rsidRPr="009507C2">
              <w:rPr>
                <w:rFonts w:eastAsiaTheme="minorEastAsia"/>
              </w:rPr>
              <w:t>o be de</w:t>
            </w:r>
            <w:r>
              <w:rPr>
                <w:rFonts w:eastAsiaTheme="minorEastAsia"/>
              </w:rPr>
              <w:t>signed</w:t>
            </w:r>
          </w:p>
        </w:tc>
      </w:tr>
      <w:tr w:rsidR="00724FBC" w14:paraId="42FC71E0"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6A58C59B" w14:textId="2DC10991" w:rsidR="00724FBC" w:rsidRDefault="003B53FD" w:rsidP="007D058E">
            <w:pPr>
              <w:rPr>
                <w:rFonts w:eastAsiaTheme="minorEastAsia"/>
              </w:rPr>
            </w:pPr>
            <w:r>
              <w:rPr>
                <w:rFonts w:eastAsiaTheme="minorEastAsia"/>
              </w:rPr>
              <w:t>Protocol</w:t>
            </w:r>
          </w:p>
        </w:tc>
        <w:tc>
          <w:tcPr>
            <w:tcW w:w="2976" w:type="dxa"/>
          </w:tcPr>
          <w:p w14:paraId="6AA1B57B" w14:textId="232FBAB1" w:rsidR="00724FBC" w:rsidRDefault="003B53F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TCP/UDP</w:t>
            </w:r>
          </w:p>
        </w:tc>
        <w:tc>
          <w:tcPr>
            <w:tcW w:w="2825" w:type="dxa"/>
          </w:tcPr>
          <w:p w14:paraId="58BC1848" w14:textId="2B61729B" w:rsidR="00724FBC" w:rsidRDefault="003B53FD" w:rsidP="00AA0E2D">
            <w:pPr>
              <w:keepNext/>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To be designed</w:t>
            </w:r>
          </w:p>
        </w:tc>
      </w:tr>
    </w:tbl>
    <w:p w14:paraId="43E7144C" w14:textId="19890B58" w:rsidR="007D058E" w:rsidRDefault="00AA0E2D" w:rsidP="00AA0E2D">
      <w:pPr>
        <w:pStyle w:val="Lgende"/>
        <w:jc w:val="center"/>
      </w:pPr>
      <w:r>
        <w:t xml:space="preserve">Table </w:t>
      </w:r>
      <w:r>
        <w:fldChar w:fldCharType="begin"/>
      </w:r>
      <w:r>
        <w:instrText xml:space="preserve"> SEQ Table \* ARABIC </w:instrText>
      </w:r>
      <w:r>
        <w:fldChar w:fldCharType="separate"/>
      </w:r>
      <w:r w:rsidR="00820E54">
        <w:rPr>
          <w:noProof/>
        </w:rPr>
        <w:t>1</w:t>
      </w:r>
      <w:r>
        <w:fldChar w:fldCharType="end"/>
      </w:r>
      <w:r>
        <w:t>: Comparison between Wi-Fi and 433 MHz RF</w:t>
      </w:r>
    </w:p>
    <w:p w14:paraId="4117BDC9" w14:textId="77777777" w:rsidR="0086612D" w:rsidRPr="0086612D" w:rsidRDefault="0086612D" w:rsidP="0086612D"/>
    <w:p w14:paraId="5622D633" w14:textId="0C05B144" w:rsidR="00D84A25" w:rsidRDefault="00D9546B" w:rsidP="00D9546B">
      <w:r w:rsidRPr="00D9546B">
        <w:t xml:space="preserve">The critical issues are </w:t>
      </w:r>
      <w:r w:rsidR="00C231C4">
        <w:t xml:space="preserve">the </w:t>
      </w:r>
      <w:r w:rsidRPr="00D9546B">
        <w:t>range and the ability to operate in a</w:t>
      </w:r>
      <w:r w:rsidR="0079122F">
        <w:t xml:space="preserve">n </w:t>
      </w:r>
      <w:r w:rsidRPr="00D9546B">
        <w:t>environment</w:t>
      </w:r>
      <w:r w:rsidR="0079122F">
        <w:t xml:space="preserve"> with a lot of interference</w:t>
      </w:r>
      <w:r w:rsidRPr="00D9546B">
        <w:t xml:space="preserve">. </w:t>
      </w:r>
    </w:p>
    <w:p w14:paraId="03D90B34" w14:textId="03453CAD" w:rsidR="00AE0771" w:rsidRDefault="00D9546B" w:rsidP="00D9546B">
      <w:r w:rsidRPr="00D9546B">
        <w:t xml:space="preserve">The Wi-Fi solution is clearly better in terms </w:t>
      </w:r>
      <w:r w:rsidR="0079122F">
        <w:t>its</w:t>
      </w:r>
      <w:r w:rsidRPr="00D9546B">
        <w:t xml:space="preserve"> ability to deal with interference</w:t>
      </w:r>
      <w:r w:rsidR="0079122F">
        <w:t xml:space="preserve">. </w:t>
      </w:r>
      <w:r w:rsidRPr="00D9546B">
        <w:t xml:space="preserve"> </w:t>
      </w:r>
      <w:r w:rsidR="0079122F">
        <w:t>T</w:t>
      </w:r>
      <w:r w:rsidRPr="00D9546B">
        <w:t>he 433 MHz RF solution should be avoided because there will be many teams during the event and communication without collision avoidance is likely to fail.</w:t>
      </w:r>
    </w:p>
    <w:p w14:paraId="7EE95BB5" w14:textId="0D70DBCE" w:rsidR="00D84A25" w:rsidRDefault="00D84A25" w:rsidP="00D9546B">
      <w:r>
        <w:t xml:space="preserve">For the range, </w:t>
      </w:r>
      <w:r w:rsidR="003C196D">
        <w:t xml:space="preserve">the 433 MHz RF solution is better, however </w:t>
      </w:r>
      <w:r>
        <w:t xml:space="preserve">the tests </w:t>
      </w:r>
      <w:r w:rsidR="00623D3E">
        <w:t>showed</w:t>
      </w:r>
      <w:r>
        <w:t xml:space="preserve"> </w:t>
      </w:r>
      <w:r w:rsidR="003C196D">
        <w:t>th</w:t>
      </w:r>
      <w:r w:rsidR="0079122F">
        <w:t>at the range</w:t>
      </w:r>
      <w:r>
        <w:t xml:space="preserve"> </w:t>
      </w:r>
      <w:r w:rsidR="00623D3E">
        <w:t>was</w:t>
      </w:r>
      <w:r>
        <w:t xml:space="preserve"> </w:t>
      </w:r>
      <w:r w:rsidR="00623D3E">
        <w:t>reachable</w:t>
      </w:r>
      <w:r>
        <w:t xml:space="preserve"> with </w:t>
      </w:r>
      <w:r w:rsidR="00623D3E">
        <w:t xml:space="preserve">a classic </w:t>
      </w:r>
      <w:r w:rsidR="003C196D">
        <w:t xml:space="preserve">Wi-Fi </w:t>
      </w:r>
      <w:r w:rsidR="00623D3E">
        <w:t>route</w:t>
      </w:r>
      <w:r w:rsidR="003C196D">
        <w:t>r.</w:t>
      </w:r>
    </w:p>
    <w:p w14:paraId="1DA25544" w14:textId="2F3AC65B" w:rsidR="00623D3E" w:rsidRDefault="000A509A" w:rsidP="00D9546B">
      <w:r w:rsidRPr="000A509A">
        <w:t>Based on these two criteria, the Wi-Fi solution can already be selected.</w:t>
      </w:r>
      <w:r w:rsidR="003C196D">
        <w:t xml:space="preserve"> Moreover, the other points are all better with this solution.</w:t>
      </w:r>
    </w:p>
    <w:p w14:paraId="004303DB" w14:textId="319348F2" w:rsidR="003C196D" w:rsidRDefault="003C196D" w:rsidP="00D9546B">
      <w:r w:rsidRPr="003C196D">
        <w:t>The system will therefore use Wi-Fi communication with Nordic Semiconductors' nRF7002</w:t>
      </w:r>
      <w:r w:rsidR="008C1743">
        <w:t xml:space="preserve"> </w:t>
      </w:r>
      <w:r w:rsidR="008C1743">
        <w:fldChar w:fldCharType="begin"/>
      </w:r>
      <w:r w:rsidR="008C1743">
        <w:instrText xml:space="preserve"> ADDIN ZOTERO_ITEM CSL_CITATION {"citationID":"xOnZPk0P","properties":{"formattedCitation":"[5]","plainCitation":"[5]","noteIndex":0},"citationItems":[{"id":13,"uris":["http://zotero.org/users/local/uCBlbi95/items/UAMIVHXD"],"itemData":{"id":13,"type":"webpage","abstract":"nRF7002 -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8C1743">
        <w:fldChar w:fldCharType="separate"/>
      </w:r>
      <w:r w:rsidR="008C1743" w:rsidRPr="008C1743">
        <w:rPr>
          <w:rFonts w:ascii="Calibri" w:hAnsi="Calibri" w:cs="Calibri"/>
        </w:rPr>
        <w:t>[5]</w:t>
      </w:r>
      <w:r w:rsidR="008C1743">
        <w:fldChar w:fldCharType="end"/>
      </w:r>
      <w:r w:rsidRPr="003C196D">
        <w:t xml:space="preserve"> module.</w:t>
      </w:r>
    </w:p>
    <w:p w14:paraId="1250ABE3" w14:textId="77777777" w:rsidR="00017B38" w:rsidRDefault="00017B38" w:rsidP="00D9546B"/>
    <w:p w14:paraId="7055BCCC" w14:textId="2438C536" w:rsidR="00017B38" w:rsidRDefault="00017B38">
      <w:pPr>
        <w:jc w:val="left"/>
      </w:pPr>
      <w:r>
        <w:br w:type="page"/>
      </w:r>
    </w:p>
    <w:p w14:paraId="30F2800F" w14:textId="4D788C73" w:rsidR="00017B38" w:rsidRDefault="00767F9D" w:rsidP="00767F9D">
      <w:pPr>
        <w:pStyle w:val="Titre1"/>
      </w:pPr>
      <w:r>
        <w:lastRenderedPageBreak/>
        <w:t>Bibliography</w:t>
      </w:r>
    </w:p>
    <w:p w14:paraId="737D2B0B" w14:textId="77777777" w:rsidR="00767F9D" w:rsidRDefault="00767F9D" w:rsidP="00541590">
      <w:pPr>
        <w:spacing w:after="240"/>
        <w:jc w:val="left"/>
      </w:pPr>
    </w:p>
    <w:p w14:paraId="387A8122" w14:textId="77777777" w:rsidR="00687B61" w:rsidRPr="00687B61" w:rsidRDefault="00767F9D" w:rsidP="00847702">
      <w:pPr>
        <w:pStyle w:val="Bibliographie"/>
        <w:spacing w:after="240"/>
        <w:jc w:val="left"/>
        <w:rPr>
          <w:rFonts w:ascii="Calibri" w:hAnsi="Calibri" w:cs="Calibri"/>
          <w:lang w:val="fr-CH"/>
        </w:rPr>
      </w:pPr>
      <w:r>
        <w:fldChar w:fldCharType="begin"/>
      </w:r>
      <w:r w:rsidR="004A755C">
        <w:instrText xml:space="preserve"> ADDIN ZOTERO_BIBL {"uncited":[],"omitted":[],"custom":[]} CSL_BIBLIOGRAPHY </w:instrText>
      </w:r>
      <w:r>
        <w:fldChar w:fldCharType="separate"/>
      </w:r>
      <w:r w:rsidR="00687B61" w:rsidRPr="00687B61">
        <w:rPr>
          <w:rFonts w:ascii="Calibri" w:hAnsi="Calibri" w:cs="Calibri"/>
        </w:rPr>
        <w:t>[1]</w:t>
      </w:r>
      <w:r w:rsidR="00687B61" w:rsidRPr="00687B61">
        <w:rPr>
          <w:rFonts w:ascii="Calibri" w:hAnsi="Calibri" w:cs="Calibri"/>
        </w:rPr>
        <w:tab/>
        <w:t xml:space="preserve">‘FS-Rules_2023_v1.1.pdf’. Accessed: May 26, 2023. </w:t>
      </w:r>
      <w:r w:rsidR="00687B61" w:rsidRPr="00687B61">
        <w:rPr>
          <w:rFonts w:ascii="Calibri" w:hAnsi="Calibri" w:cs="Calibri"/>
          <w:lang w:val="fr-CH"/>
        </w:rPr>
        <w:t>[Online]. Available: https://www.formulastudent.de/fileadmin/user_upload/all/2023/rules/FS-Rules_2023_v1.1.pdf</w:t>
      </w:r>
    </w:p>
    <w:p w14:paraId="4EB8C91F"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[2]</w:t>
      </w:r>
      <w:r w:rsidRPr="00687B61">
        <w:rPr>
          <w:rFonts w:ascii="Calibri" w:hAnsi="Calibri" w:cs="Calibri"/>
        </w:rPr>
        <w:tab/>
        <w:t>‘Valais Wallis Racing Team’. https://www.vrt-fs.ch/ (accessed May 26, 2023).</w:t>
      </w:r>
    </w:p>
    <w:p w14:paraId="220886F3"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[3]</w:t>
      </w:r>
      <w:r w:rsidRPr="00687B61">
        <w:rPr>
          <w:rFonts w:ascii="Calibri" w:hAnsi="Calibri" w:cs="Calibri"/>
        </w:rPr>
        <w:tab/>
        <w:t>‘RFM69HC 20dBm Programmable 315-915Mhz RF Transceiver Module_Sub 1G Programmable 315-915Mhz RF Transceiver Module | HOPERF’. https://www.hoperf.com/modules/rf_transceiver/RFM69HCW.html (accessed May 26, 2023).</w:t>
      </w:r>
    </w:p>
    <w:p w14:paraId="3C2DE634"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[4]</w:t>
      </w:r>
      <w:r w:rsidRPr="00687B61">
        <w:rPr>
          <w:rFonts w:ascii="Calibri" w:hAnsi="Calibri" w:cs="Calibri"/>
        </w:rPr>
        <w:tab/>
        <w:t xml:space="preserve">‘Friis transmission equation’, </w:t>
      </w:r>
      <w:r w:rsidRPr="00687B61">
        <w:rPr>
          <w:rFonts w:ascii="Calibri" w:hAnsi="Calibri" w:cs="Calibri"/>
          <w:i/>
          <w:iCs/>
        </w:rPr>
        <w:t>Wikipedia</w:t>
      </w:r>
      <w:r w:rsidRPr="00687B61">
        <w:rPr>
          <w:rFonts w:ascii="Calibri" w:hAnsi="Calibri" w:cs="Calibri"/>
        </w:rPr>
        <w:t>. May 25, 2023. Accessed: May 26, 2023. [Online]. Available: https://en.wikipedia.org/w/index.php?title=Friis_transmission_equation&amp;oldid=1157035076</w:t>
      </w:r>
    </w:p>
    <w:p w14:paraId="47E52F22"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[5]</w:t>
      </w:r>
      <w:r w:rsidRPr="00687B61">
        <w:rPr>
          <w:rFonts w:ascii="Calibri" w:hAnsi="Calibri" w:cs="Calibri"/>
        </w:rPr>
        <w:tab/>
        <w:t>‘nRF7002 - Low-power, advanced security, seamless coexistence’. https://www.nordicsemi.com/Products/nRF7002 (accessed May 26, 2023).</w:t>
      </w:r>
    </w:p>
    <w:p w14:paraId="3E4E07D0" w14:textId="77777777" w:rsidR="00687B61" w:rsidRPr="00687B61" w:rsidRDefault="00687B61" w:rsidP="00847702">
      <w:pPr>
        <w:pStyle w:val="Bibliographie"/>
        <w:spacing w:after="240"/>
        <w:jc w:val="left"/>
        <w:rPr>
          <w:rFonts w:ascii="Calibri" w:hAnsi="Calibri" w:cs="Calibri"/>
          <w:lang w:val="fr-CH"/>
        </w:rPr>
      </w:pPr>
      <w:r w:rsidRPr="00687B61">
        <w:rPr>
          <w:rFonts w:ascii="Calibri" w:hAnsi="Calibri" w:cs="Calibri"/>
          <w:lang w:val="fr-CH"/>
        </w:rPr>
        <w:t>[6]</w:t>
      </w:r>
      <w:r w:rsidRPr="00687B61">
        <w:rPr>
          <w:rFonts w:ascii="Calibri" w:hAnsi="Calibri" w:cs="Calibri"/>
          <w:lang w:val="fr-CH"/>
        </w:rPr>
        <w:tab/>
        <w:t xml:space="preserve">‘Intel® Wi-Fi 6 AX201 (Gig+) - Caractéristiques du produit’, </w:t>
      </w:r>
      <w:r w:rsidRPr="00687B61">
        <w:rPr>
          <w:rFonts w:ascii="Calibri" w:hAnsi="Calibri" w:cs="Calibri"/>
          <w:i/>
          <w:iCs/>
          <w:lang w:val="fr-CH"/>
        </w:rPr>
        <w:t>Intel</w:t>
      </w:r>
      <w:r w:rsidRPr="00687B61">
        <w:rPr>
          <w:rFonts w:ascii="Calibri" w:hAnsi="Calibri" w:cs="Calibri"/>
          <w:lang w:val="fr-CH"/>
        </w:rPr>
        <w:t>. https://www.intel.fr/content/www/fr/fr/products/sku/130293/intel-wifi-6-ax201-gig/specifications.html (accessed May 26, 2023).</w:t>
      </w:r>
    </w:p>
    <w:p w14:paraId="528E95F2"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[7]</w:t>
      </w:r>
      <w:r w:rsidRPr="00687B61">
        <w:rPr>
          <w:rFonts w:ascii="Calibri" w:hAnsi="Calibri" w:cs="Calibri"/>
        </w:rPr>
        <w:tab/>
        <w:t>‘iPerf - The TCP, UDP and SCTP network bandwidth measurement tool’. https://iperf.fr/ (accessed May 26, 2023).</w:t>
      </w:r>
    </w:p>
    <w:p w14:paraId="457299E6" w14:textId="20BAB49E" w:rsidR="00767F9D" w:rsidRPr="00767F9D" w:rsidRDefault="00767F9D" w:rsidP="00847702">
      <w:pPr>
        <w:spacing w:after="240"/>
        <w:jc w:val="left"/>
      </w:pPr>
      <w:r>
        <w:fldChar w:fldCharType="end"/>
      </w:r>
    </w:p>
    <w:sectPr w:rsidR="00767F9D" w:rsidRPr="00767F9D" w:rsidSect="007E3414">
      <w:headerReference w:type="default" r:id="rId18"/>
      <w:footerReference w:type="default" r:id="rId19"/>
      <w:pgSz w:w="11906" w:h="16838"/>
      <w:pgMar w:top="156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9DB3B" w14:textId="77777777" w:rsidR="0002316F" w:rsidRDefault="0002316F" w:rsidP="002D599B">
      <w:pPr>
        <w:spacing w:after="0" w:line="240" w:lineRule="auto"/>
      </w:pPr>
      <w:r>
        <w:separator/>
      </w:r>
    </w:p>
  </w:endnote>
  <w:endnote w:type="continuationSeparator" w:id="0">
    <w:p w14:paraId="21E10B8A" w14:textId="77777777" w:rsidR="0002316F" w:rsidRDefault="0002316F" w:rsidP="002D599B">
      <w:pPr>
        <w:spacing w:after="0" w:line="240" w:lineRule="auto"/>
      </w:pPr>
      <w:r>
        <w:continuationSeparator/>
      </w:r>
    </w:p>
  </w:endnote>
  <w:endnote w:type="continuationNotice" w:id="1">
    <w:p w14:paraId="610D54BA" w14:textId="77777777" w:rsidR="0002316F" w:rsidRDefault="000231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15FD" w14:textId="50D47020" w:rsidR="001D2813" w:rsidRDefault="009234A3" w:rsidP="009234A3">
    <w:pPr>
      <w:pStyle w:val="Pieddepage"/>
      <w:pBdr>
        <w:top w:val="single" w:sz="4" w:space="1" w:color="auto"/>
      </w:pBdr>
      <w:spacing w:before="120"/>
      <w:jc w:val="center"/>
    </w:pPr>
    <w:r>
      <w:fldChar w:fldCharType="begin"/>
    </w:r>
    <w:r>
      <w:instrText xml:space="preserve"> PAGE  \* ArabicDash  \* MERGEFORMAT </w:instrText>
    </w:r>
    <w:r>
      <w:fldChar w:fldCharType="separate"/>
    </w:r>
    <w:r>
      <w:rPr>
        <w:noProof/>
      </w:rPr>
      <w:t>- 1 -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08D14" w14:textId="77777777" w:rsidR="0002316F" w:rsidRDefault="0002316F" w:rsidP="002D599B">
      <w:pPr>
        <w:spacing w:after="0" w:line="240" w:lineRule="auto"/>
      </w:pPr>
      <w:r>
        <w:separator/>
      </w:r>
    </w:p>
  </w:footnote>
  <w:footnote w:type="continuationSeparator" w:id="0">
    <w:p w14:paraId="55D7E8FA" w14:textId="77777777" w:rsidR="0002316F" w:rsidRDefault="0002316F" w:rsidP="002D599B">
      <w:pPr>
        <w:spacing w:after="0" w:line="240" w:lineRule="auto"/>
      </w:pPr>
      <w:r>
        <w:continuationSeparator/>
      </w:r>
    </w:p>
  </w:footnote>
  <w:footnote w:type="continuationNotice" w:id="1">
    <w:p w14:paraId="5803899C" w14:textId="77777777" w:rsidR="0002316F" w:rsidRDefault="000231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6920" w14:textId="32BB3EBA" w:rsidR="001D2813" w:rsidRDefault="001D2813" w:rsidP="00814528">
    <w:pPr>
      <w:pStyle w:val="En-tte"/>
    </w:pPr>
    <w:r>
      <w:rPr>
        <w:noProof/>
        <w:lang w:eastAsia="en-GB"/>
      </w:rPr>
      <w:drawing>
        <wp:anchor distT="0" distB="0" distL="114300" distR="114300" simplePos="0" relativeHeight="251658240" behindDoc="1" locked="0" layoutInCell="1" allowOverlap="1" wp14:anchorId="5E6F618A" wp14:editId="64F851E3">
          <wp:simplePos x="0" y="0"/>
          <wp:positionH relativeFrom="margin">
            <wp:align>left</wp:align>
          </wp:positionH>
          <wp:positionV relativeFrom="paragraph">
            <wp:posOffset>-132786</wp:posOffset>
          </wp:positionV>
          <wp:extent cx="1210733" cy="412186"/>
          <wp:effectExtent l="0" t="0" r="8890" b="6985"/>
          <wp:wrapNone/>
          <wp:docPr id="2" name="Image 2" descr="C:\Users\gaelle.gabioud\AppData\Local\Microsoft\Windows\INetCache\Content.MSO\A4EC95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lle.gabioud\AppData\Local\Microsoft\Windows\INetCache\Content.MSO\A4EC95CD.t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0733" cy="412186"/>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00385A91">
      <w:t>Sylvestre van Kappel</w:t>
    </w:r>
  </w:p>
  <w:p w14:paraId="20180D8B" w14:textId="55CC4804" w:rsidR="00385A91" w:rsidRDefault="001D2813" w:rsidP="00814528">
    <w:pPr>
      <w:pStyle w:val="En-tte"/>
      <w:pBdr>
        <w:bottom w:val="single" w:sz="4" w:space="1" w:color="auto"/>
      </w:pBdr>
    </w:pPr>
    <w:r>
      <w:tab/>
    </w:r>
    <w:r>
      <w:tab/>
    </w:r>
    <w:r w:rsidR="00385A91">
      <w:t>Telemetry for the Formula Student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8pt;height:11.8pt" o:bullet="t">
        <v:imagedata r:id="rId1" o:title="mso5FD1"/>
      </v:shape>
    </w:pict>
  </w:numPicBullet>
  <w:abstractNum w:abstractNumId="0" w15:restartNumberingAfterBreak="0">
    <w:nsid w:val="05F658D6"/>
    <w:multiLevelType w:val="hybridMultilevel"/>
    <w:tmpl w:val="92402BB6"/>
    <w:lvl w:ilvl="0" w:tplc="100C0003">
      <w:start w:val="1"/>
      <w:numFmt w:val="bullet"/>
      <w:lvlText w:val="o"/>
      <w:lvlJc w:val="left"/>
      <w:pPr>
        <w:ind w:left="1776" w:hanging="360"/>
      </w:pPr>
      <w:rPr>
        <w:rFonts w:ascii="Courier New" w:hAnsi="Courier New" w:cs="Courier New"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 w15:restartNumberingAfterBreak="0">
    <w:nsid w:val="14D26EF3"/>
    <w:multiLevelType w:val="hybridMultilevel"/>
    <w:tmpl w:val="E86626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4DF637C"/>
    <w:multiLevelType w:val="hybridMultilevel"/>
    <w:tmpl w:val="4C18888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35A3F"/>
    <w:multiLevelType w:val="hybridMultilevel"/>
    <w:tmpl w:val="8FAAEF7E"/>
    <w:lvl w:ilvl="0" w:tplc="100C0019">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ED91960"/>
    <w:multiLevelType w:val="hybridMultilevel"/>
    <w:tmpl w:val="B8B6B9A8"/>
    <w:lvl w:ilvl="0" w:tplc="6158FA80">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29025D2"/>
    <w:multiLevelType w:val="hybridMultilevel"/>
    <w:tmpl w:val="260E2C9E"/>
    <w:lvl w:ilvl="0" w:tplc="F49469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3925765"/>
    <w:multiLevelType w:val="hybridMultilevel"/>
    <w:tmpl w:val="0EE24556"/>
    <w:lvl w:ilvl="0" w:tplc="100C000F">
      <w:start w:val="1"/>
      <w:numFmt w:val="decimal"/>
      <w:lvlText w:val="%1."/>
      <w:lvlJc w:val="left"/>
      <w:pPr>
        <w:ind w:left="360" w:hanging="360"/>
      </w:pPr>
      <w:rPr>
        <w:rFonts w:hint="default"/>
      </w:rPr>
    </w:lvl>
    <w:lvl w:ilvl="1" w:tplc="100C0005">
      <w:start w:val="1"/>
      <w:numFmt w:val="bullet"/>
      <w:lvlText w:val=""/>
      <w:lvlJc w:val="left"/>
      <w:pPr>
        <w:ind w:left="1080" w:hanging="360"/>
      </w:pPr>
      <w:rPr>
        <w:rFonts w:ascii="Wingdings" w:hAnsi="Wingding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7" w15:restartNumberingAfterBreak="0">
    <w:nsid w:val="269263B9"/>
    <w:multiLevelType w:val="hybridMultilevel"/>
    <w:tmpl w:val="EA4ADF68"/>
    <w:lvl w:ilvl="0" w:tplc="42C4EFB8">
      <w:start w:val="1"/>
      <w:numFmt w:val="bullet"/>
      <w:lvlText w:val=""/>
      <w:lvlJc w:val="left"/>
      <w:pPr>
        <w:ind w:left="1070" w:hanging="360"/>
      </w:pPr>
      <w:rPr>
        <w:rFonts w:ascii="Wingdings" w:hAnsi="Wingdings" w:hint="default"/>
        <w:sz w:val="20"/>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8" w15:restartNumberingAfterBreak="0">
    <w:nsid w:val="27EF3D76"/>
    <w:multiLevelType w:val="hybridMultilevel"/>
    <w:tmpl w:val="2514E46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CBB3399"/>
    <w:multiLevelType w:val="hybridMultilevel"/>
    <w:tmpl w:val="42C6F14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CC81ED0"/>
    <w:multiLevelType w:val="hybridMultilevel"/>
    <w:tmpl w:val="BECE8F4A"/>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1" w15:restartNumberingAfterBreak="0">
    <w:nsid w:val="2E064650"/>
    <w:multiLevelType w:val="hybridMultilevel"/>
    <w:tmpl w:val="A928097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1374450"/>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346B1C09"/>
    <w:multiLevelType w:val="hybridMultilevel"/>
    <w:tmpl w:val="755A6F6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DB57A85"/>
    <w:multiLevelType w:val="hybridMultilevel"/>
    <w:tmpl w:val="CD9A0646"/>
    <w:lvl w:ilvl="0" w:tplc="E3CEEB98">
      <w:start w:val="1"/>
      <w:numFmt w:val="bullet"/>
      <w:lvlText w:val=""/>
      <w:lvlJc w:val="left"/>
      <w:pPr>
        <w:ind w:left="1068" w:hanging="360"/>
      </w:pPr>
      <w:rPr>
        <w:rFonts w:ascii="Wingdings" w:hAnsi="Wingdings" w:hint="default"/>
        <w:sz w:val="20"/>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4215CB7"/>
    <w:multiLevelType w:val="hybridMultilevel"/>
    <w:tmpl w:val="35AC5A3E"/>
    <w:lvl w:ilvl="0" w:tplc="C2E08754">
      <w:start w:val="1"/>
      <w:numFmt w:val="decimal"/>
      <w:lvlText w:val="%1."/>
      <w:lvlJc w:val="left"/>
      <w:pPr>
        <w:ind w:left="720" w:hanging="360"/>
      </w:pPr>
      <w:rPr>
        <w:rFonts w:asciiTheme="minorHAnsi" w:eastAsiaTheme="minorHAnsi" w:hAnsiTheme="minorHAnsi" w:cstheme="minorBidi" w:hint="default"/>
        <w:sz w:val="22"/>
      </w:rPr>
    </w:lvl>
    <w:lvl w:ilvl="1" w:tplc="610C9ECA">
      <w:start w:val="1"/>
      <w:numFmt w:val="bullet"/>
      <w:lvlText w:val=""/>
      <w:lvlJc w:val="left"/>
      <w:pPr>
        <w:ind w:left="1440" w:hanging="360"/>
      </w:pPr>
      <w:rPr>
        <w:rFonts w:ascii="Wingdings" w:hAnsi="Wingdings" w:hint="default"/>
        <w:sz w:val="18"/>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D72563"/>
    <w:multiLevelType w:val="hybridMultilevel"/>
    <w:tmpl w:val="E390AEC8"/>
    <w:lvl w:ilvl="0" w:tplc="100C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4DF6393"/>
    <w:multiLevelType w:val="hybridMultilevel"/>
    <w:tmpl w:val="97C62656"/>
    <w:lvl w:ilvl="0" w:tplc="C434B184">
      <w:start w:val="1"/>
      <w:numFmt w:val="decimal"/>
      <w:lvlText w:val="%1."/>
      <w:lvlJc w:val="left"/>
      <w:pPr>
        <w:ind w:left="720" w:hanging="360"/>
      </w:pPr>
      <w:rPr>
        <w:rFonts w:asciiTheme="minorHAnsi" w:eastAsiaTheme="minorHAnsi" w:hAnsiTheme="minorHAnsi" w:cstheme="minorBidi"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FF3437"/>
    <w:multiLevelType w:val="hybridMultilevel"/>
    <w:tmpl w:val="21B0D228"/>
    <w:lvl w:ilvl="0" w:tplc="48A8A9D6">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44F1B09"/>
    <w:multiLevelType w:val="hybridMultilevel"/>
    <w:tmpl w:val="9FBC8E5A"/>
    <w:lvl w:ilvl="0" w:tplc="8972652C">
      <w:start w:val="1"/>
      <w:numFmt w:val="bullet"/>
      <w:pStyle w:val="Sous-titr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47426FA"/>
    <w:multiLevelType w:val="hybridMultilevel"/>
    <w:tmpl w:val="C340ECEE"/>
    <w:lvl w:ilvl="0" w:tplc="4ADA0DB2">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4B31A05"/>
    <w:multiLevelType w:val="hybridMultilevel"/>
    <w:tmpl w:val="F53801F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B104054"/>
    <w:multiLevelType w:val="hybridMultilevel"/>
    <w:tmpl w:val="ACCCB3B4"/>
    <w:lvl w:ilvl="0" w:tplc="511404FC">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450CED"/>
    <w:multiLevelType w:val="hybridMultilevel"/>
    <w:tmpl w:val="8EB41026"/>
    <w:lvl w:ilvl="0" w:tplc="AB3C902C">
      <w:numFmt w:val="bullet"/>
      <w:lvlText w:val="-"/>
      <w:lvlJc w:val="left"/>
      <w:pPr>
        <w:ind w:left="1080" w:hanging="360"/>
      </w:pPr>
      <w:rPr>
        <w:rFonts w:ascii="Arial" w:eastAsiaTheme="minorHAnsi" w:hAnsi="Arial" w:cs="Aria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4" w15:restartNumberingAfterBreak="0">
    <w:nsid w:val="5DF724CD"/>
    <w:multiLevelType w:val="hybridMultilevel"/>
    <w:tmpl w:val="B13CDB36"/>
    <w:lvl w:ilvl="0" w:tplc="89AAE94C">
      <w:numFmt w:val="bullet"/>
      <w:lvlText w:val="-"/>
      <w:lvlJc w:val="left"/>
      <w:pPr>
        <w:ind w:left="720" w:hanging="360"/>
      </w:pPr>
      <w:rPr>
        <w:rFonts w:ascii="Arial" w:eastAsiaTheme="minorHAnsi"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EB330C7"/>
    <w:multiLevelType w:val="hybridMultilevel"/>
    <w:tmpl w:val="90A2426C"/>
    <w:lvl w:ilvl="0" w:tplc="100C0005">
      <w:start w:val="1"/>
      <w:numFmt w:val="bullet"/>
      <w:lvlText w:val=""/>
      <w:lvlJc w:val="left"/>
      <w:pPr>
        <w:ind w:left="1068" w:hanging="360"/>
      </w:pPr>
      <w:rPr>
        <w:rFonts w:ascii="Wingdings" w:hAnsi="Wingding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6" w15:restartNumberingAfterBreak="0">
    <w:nsid w:val="66D67196"/>
    <w:multiLevelType w:val="hybridMultilevel"/>
    <w:tmpl w:val="69544B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9261BDF"/>
    <w:multiLevelType w:val="hybridMultilevel"/>
    <w:tmpl w:val="3DD09EA8"/>
    <w:lvl w:ilvl="0" w:tplc="153E41AE">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A84223A"/>
    <w:multiLevelType w:val="hybridMultilevel"/>
    <w:tmpl w:val="ABFEA3B6"/>
    <w:lvl w:ilvl="0" w:tplc="67721D5C">
      <w:numFmt w:val="bullet"/>
      <w:lvlText w:val="-"/>
      <w:lvlJc w:val="left"/>
      <w:pPr>
        <w:ind w:left="502" w:hanging="360"/>
      </w:pPr>
      <w:rPr>
        <w:rFonts w:ascii="Arial" w:eastAsiaTheme="minorHAnsi" w:hAnsi="Arial" w:cs="Arial" w:hint="default"/>
      </w:rPr>
    </w:lvl>
    <w:lvl w:ilvl="1" w:tplc="100C0003">
      <w:start w:val="1"/>
      <w:numFmt w:val="bullet"/>
      <w:lvlText w:val="o"/>
      <w:lvlJc w:val="left"/>
      <w:pPr>
        <w:ind w:left="1222" w:hanging="360"/>
      </w:pPr>
      <w:rPr>
        <w:rFonts w:ascii="Courier New" w:hAnsi="Courier New" w:cs="Courier New" w:hint="default"/>
      </w:rPr>
    </w:lvl>
    <w:lvl w:ilvl="2" w:tplc="100C0005" w:tentative="1">
      <w:start w:val="1"/>
      <w:numFmt w:val="bullet"/>
      <w:lvlText w:val=""/>
      <w:lvlJc w:val="left"/>
      <w:pPr>
        <w:ind w:left="1942" w:hanging="360"/>
      </w:pPr>
      <w:rPr>
        <w:rFonts w:ascii="Wingdings" w:hAnsi="Wingdings" w:hint="default"/>
      </w:rPr>
    </w:lvl>
    <w:lvl w:ilvl="3" w:tplc="100C0001" w:tentative="1">
      <w:start w:val="1"/>
      <w:numFmt w:val="bullet"/>
      <w:lvlText w:val=""/>
      <w:lvlJc w:val="left"/>
      <w:pPr>
        <w:ind w:left="2662" w:hanging="360"/>
      </w:pPr>
      <w:rPr>
        <w:rFonts w:ascii="Symbol" w:hAnsi="Symbol" w:hint="default"/>
      </w:rPr>
    </w:lvl>
    <w:lvl w:ilvl="4" w:tplc="100C0003" w:tentative="1">
      <w:start w:val="1"/>
      <w:numFmt w:val="bullet"/>
      <w:lvlText w:val="o"/>
      <w:lvlJc w:val="left"/>
      <w:pPr>
        <w:ind w:left="3382" w:hanging="360"/>
      </w:pPr>
      <w:rPr>
        <w:rFonts w:ascii="Courier New" w:hAnsi="Courier New" w:cs="Courier New" w:hint="default"/>
      </w:rPr>
    </w:lvl>
    <w:lvl w:ilvl="5" w:tplc="100C0005" w:tentative="1">
      <w:start w:val="1"/>
      <w:numFmt w:val="bullet"/>
      <w:lvlText w:val=""/>
      <w:lvlJc w:val="left"/>
      <w:pPr>
        <w:ind w:left="4102" w:hanging="360"/>
      </w:pPr>
      <w:rPr>
        <w:rFonts w:ascii="Wingdings" w:hAnsi="Wingdings" w:hint="default"/>
      </w:rPr>
    </w:lvl>
    <w:lvl w:ilvl="6" w:tplc="100C0001" w:tentative="1">
      <w:start w:val="1"/>
      <w:numFmt w:val="bullet"/>
      <w:lvlText w:val=""/>
      <w:lvlJc w:val="left"/>
      <w:pPr>
        <w:ind w:left="4822" w:hanging="360"/>
      </w:pPr>
      <w:rPr>
        <w:rFonts w:ascii="Symbol" w:hAnsi="Symbol" w:hint="default"/>
      </w:rPr>
    </w:lvl>
    <w:lvl w:ilvl="7" w:tplc="100C0003" w:tentative="1">
      <w:start w:val="1"/>
      <w:numFmt w:val="bullet"/>
      <w:lvlText w:val="o"/>
      <w:lvlJc w:val="left"/>
      <w:pPr>
        <w:ind w:left="5542" w:hanging="360"/>
      </w:pPr>
      <w:rPr>
        <w:rFonts w:ascii="Courier New" w:hAnsi="Courier New" w:cs="Courier New" w:hint="default"/>
      </w:rPr>
    </w:lvl>
    <w:lvl w:ilvl="8" w:tplc="100C0005" w:tentative="1">
      <w:start w:val="1"/>
      <w:numFmt w:val="bullet"/>
      <w:lvlText w:val=""/>
      <w:lvlJc w:val="left"/>
      <w:pPr>
        <w:ind w:left="6262" w:hanging="360"/>
      </w:pPr>
      <w:rPr>
        <w:rFonts w:ascii="Wingdings" w:hAnsi="Wingdings" w:hint="default"/>
      </w:rPr>
    </w:lvl>
  </w:abstractNum>
  <w:abstractNum w:abstractNumId="29" w15:restartNumberingAfterBreak="0">
    <w:nsid w:val="6AC41FC0"/>
    <w:multiLevelType w:val="hybridMultilevel"/>
    <w:tmpl w:val="CA9A1BC0"/>
    <w:lvl w:ilvl="0" w:tplc="C76AE904">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3D2360"/>
    <w:multiLevelType w:val="hybridMultilevel"/>
    <w:tmpl w:val="4A4498CC"/>
    <w:lvl w:ilvl="0" w:tplc="B4165006">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4CC153E"/>
    <w:multiLevelType w:val="hybridMultilevel"/>
    <w:tmpl w:val="C108064E"/>
    <w:lvl w:ilvl="0" w:tplc="13D41458">
      <w:start w:val="7"/>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7387016"/>
    <w:multiLevelType w:val="hybridMultilevel"/>
    <w:tmpl w:val="A8DEFAC4"/>
    <w:lvl w:ilvl="0" w:tplc="1F402362">
      <w:numFmt w:val="bullet"/>
      <w:lvlText w:val="-"/>
      <w:lvlJc w:val="left"/>
      <w:pPr>
        <w:ind w:left="3564" w:hanging="360"/>
      </w:pPr>
      <w:rPr>
        <w:rFonts w:ascii="Arial" w:eastAsiaTheme="minorHAnsi" w:hAnsi="Arial" w:cs="Arial" w:hint="default"/>
      </w:rPr>
    </w:lvl>
    <w:lvl w:ilvl="1" w:tplc="100C0003" w:tentative="1">
      <w:start w:val="1"/>
      <w:numFmt w:val="bullet"/>
      <w:lvlText w:val="o"/>
      <w:lvlJc w:val="left"/>
      <w:pPr>
        <w:ind w:left="4284" w:hanging="360"/>
      </w:pPr>
      <w:rPr>
        <w:rFonts w:ascii="Courier New" w:hAnsi="Courier New" w:cs="Courier New" w:hint="default"/>
      </w:rPr>
    </w:lvl>
    <w:lvl w:ilvl="2" w:tplc="100C0005" w:tentative="1">
      <w:start w:val="1"/>
      <w:numFmt w:val="bullet"/>
      <w:lvlText w:val=""/>
      <w:lvlJc w:val="left"/>
      <w:pPr>
        <w:ind w:left="5004" w:hanging="360"/>
      </w:pPr>
      <w:rPr>
        <w:rFonts w:ascii="Wingdings" w:hAnsi="Wingdings" w:hint="default"/>
      </w:rPr>
    </w:lvl>
    <w:lvl w:ilvl="3" w:tplc="100C0001" w:tentative="1">
      <w:start w:val="1"/>
      <w:numFmt w:val="bullet"/>
      <w:lvlText w:val=""/>
      <w:lvlJc w:val="left"/>
      <w:pPr>
        <w:ind w:left="5724" w:hanging="360"/>
      </w:pPr>
      <w:rPr>
        <w:rFonts w:ascii="Symbol" w:hAnsi="Symbol" w:hint="default"/>
      </w:rPr>
    </w:lvl>
    <w:lvl w:ilvl="4" w:tplc="100C0003" w:tentative="1">
      <w:start w:val="1"/>
      <w:numFmt w:val="bullet"/>
      <w:lvlText w:val="o"/>
      <w:lvlJc w:val="left"/>
      <w:pPr>
        <w:ind w:left="6444" w:hanging="360"/>
      </w:pPr>
      <w:rPr>
        <w:rFonts w:ascii="Courier New" w:hAnsi="Courier New" w:cs="Courier New" w:hint="default"/>
      </w:rPr>
    </w:lvl>
    <w:lvl w:ilvl="5" w:tplc="100C0005" w:tentative="1">
      <w:start w:val="1"/>
      <w:numFmt w:val="bullet"/>
      <w:lvlText w:val=""/>
      <w:lvlJc w:val="left"/>
      <w:pPr>
        <w:ind w:left="7164" w:hanging="360"/>
      </w:pPr>
      <w:rPr>
        <w:rFonts w:ascii="Wingdings" w:hAnsi="Wingdings" w:hint="default"/>
      </w:rPr>
    </w:lvl>
    <w:lvl w:ilvl="6" w:tplc="100C0001" w:tentative="1">
      <w:start w:val="1"/>
      <w:numFmt w:val="bullet"/>
      <w:lvlText w:val=""/>
      <w:lvlJc w:val="left"/>
      <w:pPr>
        <w:ind w:left="7884" w:hanging="360"/>
      </w:pPr>
      <w:rPr>
        <w:rFonts w:ascii="Symbol" w:hAnsi="Symbol" w:hint="default"/>
      </w:rPr>
    </w:lvl>
    <w:lvl w:ilvl="7" w:tplc="100C0003" w:tentative="1">
      <w:start w:val="1"/>
      <w:numFmt w:val="bullet"/>
      <w:lvlText w:val="o"/>
      <w:lvlJc w:val="left"/>
      <w:pPr>
        <w:ind w:left="8604" w:hanging="360"/>
      </w:pPr>
      <w:rPr>
        <w:rFonts w:ascii="Courier New" w:hAnsi="Courier New" w:cs="Courier New" w:hint="default"/>
      </w:rPr>
    </w:lvl>
    <w:lvl w:ilvl="8" w:tplc="100C0005" w:tentative="1">
      <w:start w:val="1"/>
      <w:numFmt w:val="bullet"/>
      <w:lvlText w:val=""/>
      <w:lvlJc w:val="left"/>
      <w:pPr>
        <w:ind w:left="9324" w:hanging="360"/>
      </w:pPr>
      <w:rPr>
        <w:rFonts w:ascii="Wingdings" w:hAnsi="Wingdings" w:hint="default"/>
      </w:rPr>
    </w:lvl>
  </w:abstractNum>
  <w:abstractNum w:abstractNumId="33" w15:restartNumberingAfterBreak="0">
    <w:nsid w:val="7D062E35"/>
    <w:multiLevelType w:val="hybridMultilevel"/>
    <w:tmpl w:val="DADE0524"/>
    <w:lvl w:ilvl="0" w:tplc="100C0003">
      <w:start w:val="1"/>
      <w:numFmt w:val="bullet"/>
      <w:lvlText w:val="o"/>
      <w:lvlJc w:val="left"/>
      <w:pPr>
        <w:ind w:left="791" w:hanging="360"/>
      </w:pPr>
      <w:rPr>
        <w:rFonts w:ascii="Courier New" w:hAnsi="Courier New" w:cs="Courier New" w:hint="default"/>
      </w:rPr>
    </w:lvl>
    <w:lvl w:ilvl="1" w:tplc="100C0003" w:tentative="1">
      <w:start w:val="1"/>
      <w:numFmt w:val="bullet"/>
      <w:lvlText w:val="o"/>
      <w:lvlJc w:val="left"/>
      <w:pPr>
        <w:ind w:left="1511" w:hanging="360"/>
      </w:pPr>
      <w:rPr>
        <w:rFonts w:ascii="Courier New" w:hAnsi="Courier New" w:cs="Courier New" w:hint="default"/>
      </w:rPr>
    </w:lvl>
    <w:lvl w:ilvl="2" w:tplc="100C0005" w:tentative="1">
      <w:start w:val="1"/>
      <w:numFmt w:val="bullet"/>
      <w:lvlText w:val=""/>
      <w:lvlJc w:val="left"/>
      <w:pPr>
        <w:ind w:left="2231" w:hanging="360"/>
      </w:pPr>
      <w:rPr>
        <w:rFonts w:ascii="Wingdings" w:hAnsi="Wingdings" w:hint="default"/>
      </w:rPr>
    </w:lvl>
    <w:lvl w:ilvl="3" w:tplc="100C0001" w:tentative="1">
      <w:start w:val="1"/>
      <w:numFmt w:val="bullet"/>
      <w:lvlText w:val=""/>
      <w:lvlJc w:val="left"/>
      <w:pPr>
        <w:ind w:left="2951" w:hanging="360"/>
      </w:pPr>
      <w:rPr>
        <w:rFonts w:ascii="Symbol" w:hAnsi="Symbol" w:hint="default"/>
      </w:rPr>
    </w:lvl>
    <w:lvl w:ilvl="4" w:tplc="100C0003" w:tentative="1">
      <w:start w:val="1"/>
      <w:numFmt w:val="bullet"/>
      <w:lvlText w:val="o"/>
      <w:lvlJc w:val="left"/>
      <w:pPr>
        <w:ind w:left="3671" w:hanging="360"/>
      </w:pPr>
      <w:rPr>
        <w:rFonts w:ascii="Courier New" w:hAnsi="Courier New" w:cs="Courier New" w:hint="default"/>
      </w:rPr>
    </w:lvl>
    <w:lvl w:ilvl="5" w:tplc="100C0005" w:tentative="1">
      <w:start w:val="1"/>
      <w:numFmt w:val="bullet"/>
      <w:lvlText w:val=""/>
      <w:lvlJc w:val="left"/>
      <w:pPr>
        <w:ind w:left="4391" w:hanging="360"/>
      </w:pPr>
      <w:rPr>
        <w:rFonts w:ascii="Wingdings" w:hAnsi="Wingdings" w:hint="default"/>
      </w:rPr>
    </w:lvl>
    <w:lvl w:ilvl="6" w:tplc="100C0001" w:tentative="1">
      <w:start w:val="1"/>
      <w:numFmt w:val="bullet"/>
      <w:lvlText w:val=""/>
      <w:lvlJc w:val="left"/>
      <w:pPr>
        <w:ind w:left="5111" w:hanging="360"/>
      </w:pPr>
      <w:rPr>
        <w:rFonts w:ascii="Symbol" w:hAnsi="Symbol" w:hint="default"/>
      </w:rPr>
    </w:lvl>
    <w:lvl w:ilvl="7" w:tplc="100C0003" w:tentative="1">
      <w:start w:val="1"/>
      <w:numFmt w:val="bullet"/>
      <w:lvlText w:val="o"/>
      <w:lvlJc w:val="left"/>
      <w:pPr>
        <w:ind w:left="5831" w:hanging="360"/>
      </w:pPr>
      <w:rPr>
        <w:rFonts w:ascii="Courier New" w:hAnsi="Courier New" w:cs="Courier New" w:hint="default"/>
      </w:rPr>
    </w:lvl>
    <w:lvl w:ilvl="8" w:tplc="100C0005" w:tentative="1">
      <w:start w:val="1"/>
      <w:numFmt w:val="bullet"/>
      <w:lvlText w:val=""/>
      <w:lvlJc w:val="left"/>
      <w:pPr>
        <w:ind w:left="6551" w:hanging="360"/>
      </w:pPr>
      <w:rPr>
        <w:rFonts w:ascii="Wingdings" w:hAnsi="Wingdings" w:hint="default"/>
      </w:rPr>
    </w:lvl>
  </w:abstractNum>
  <w:abstractNum w:abstractNumId="34" w15:restartNumberingAfterBreak="0">
    <w:nsid w:val="7F617652"/>
    <w:multiLevelType w:val="hybridMultilevel"/>
    <w:tmpl w:val="F95E4908"/>
    <w:lvl w:ilvl="0" w:tplc="64F2339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440880606">
    <w:abstractNumId w:val="34"/>
  </w:num>
  <w:num w:numId="2" w16cid:durableId="790981886">
    <w:abstractNumId w:val="12"/>
  </w:num>
  <w:num w:numId="3" w16cid:durableId="1643652882">
    <w:abstractNumId w:val="19"/>
  </w:num>
  <w:num w:numId="4" w16cid:durableId="1643775515">
    <w:abstractNumId w:val="24"/>
  </w:num>
  <w:num w:numId="5" w16cid:durableId="1813868682">
    <w:abstractNumId w:val="18"/>
  </w:num>
  <w:num w:numId="6" w16cid:durableId="484856911">
    <w:abstractNumId w:val="30"/>
  </w:num>
  <w:num w:numId="7" w16cid:durableId="723678896">
    <w:abstractNumId w:val="29"/>
  </w:num>
  <w:num w:numId="8" w16cid:durableId="2041126678">
    <w:abstractNumId w:val="23"/>
  </w:num>
  <w:num w:numId="9" w16cid:durableId="1744834524">
    <w:abstractNumId w:val="32"/>
  </w:num>
  <w:num w:numId="10" w16cid:durableId="1894272676">
    <w:abstractNumId w:val="0"/>
  </w:num>
  <w:num w:numId="11" w16cid:durableId="1592474265">
    <w:abstractNumId w:val="33"/>
  </w:num>
  <w:num w:numId="12" w16cid:durableId="1204977237">
    <w:abstractNumId w:val="9"/>
  </w:num>
  <w:num w:numId="13" w16cid:durableId="1640065553">
    <w:abstractNumId w:val="4"/>
  </w:num>
  <w:num w:numId="14" w16cid:durableId="1474172533">
    <w:abstractNumId w:val="3"/>
  </w:num>
  <w:num w:numId="15" w16cid:durableId="1443458085">
    <w:abstractNumId w:val="5"/>
  </w:num>
  <w:num w:numId="16" w16cid:durableId="1787000164">
    <w:abstractNumId w:val="21"/>
  </w:num>
  <w:num w:numId="17" w16cid:durableId="871921775">
    <w:abstractNumId w:val="13"/>
  </w:num>
  <w:num w:numId="18" w16cid:durableId="1289966967">
    <w:abstractNumId w:val="20"/>
  </w:num>
  <w:num w:numId="19" w16cid:durableId="708064682">
    <w:abstractNumId w:val="27"/>
  </w:num>
  <w:num w:numId="20" w16cid:durableId="116996798">
    <w:abstractNumId w:val="28"/>
  </w:num>
  <w:num w:numId="21" w16cid:durableId="305861690">
    <w:abstractNumId w:val="10"/>
  </w:num>
  <w:num w:numId="22" w16cid:durableId="36592228">
    <w:abstractNumId w:val="31"/>
  </w:num>
  <w:num w:numId="23" w16cid:durableId="1614432790">
    <w:abstractNumId w:val="26"/>
  </w:num>
  <w:num w:numId="24" w16cid:durableId="1743671288">
    <w:abstractNumId w:val="6"/>
  </w:num>
  <w:num w:numId="25" w16cid:durableId="11997425">
    <w:abstractNumId w:val="2"/>
  </w:num>
  <w:num w:numId="26" w16cid:durableId="671681066">
    <w:abstractNumId w:val="1"/>
  </w:num>
  <w:num w:numId="27" w16cid:durableId="1742944398">
    <w:abstractNumId w:val="8"/>
  </w:num>
  <w:num w:numId="28" w16cid:durableId="1102724107">
    <w:abstractNumId w:val="11"/>
  </w:num>
  <w:num w:numId="29" w16cid:durableId="1940522826">
    <w:abstractNumId w:val="22"/>
  </w:num>
  <w:num w:numId="30" w16cid:durableId="1336107297">
    <w:abstractNumId w:val="17"/>
  </w:num>
  <w:num w:numId="31" w16cid:durableId="1438719682">
    <w:abstractNumId w:val="15"/>
  </w:num>
  <w:num w:numId="32" w16cid:durableId="313458986">
    <w:abstractNumId w:val="14"/>
  </w:num>
  <w:num w:numId="33" w16cid:durableId="1578637983">
    <w:abstractNumId w:val="7"/>
  </w:num>
  <w:num w:numId="34" w16cid:durableId="1777165323">
    <w:abstractNumId w:val="16"/>
  </w:num>
  <w:num w:numId="35" w16cid:durableId="8071616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C3MDEyNzczNDcyMjZW0lEKTi0uzszPAykwrAUArp/J/ywAAAA="/>
  </w:docVars>
  <w:rsids>
    <w:rsidRoot w:val="005F43FA"/>
    <w:rsid w:val="00001D6B"/>
    <w:rsid w:val="00002127"/>
    <w:rsid w:val="00002206"/>
    <w:rsid w:val="00003CF7"/>
    <w:rsid w:val="000044D0"/>
    <w:rsid w:val="000049E3"/>
    <w:rsid w:val="0000614F"/>
    <w:rsid w:val="00006429"/>
    <w:rsid w:val="000070E2"/>
    <w:rsid w:val="00010237"/>
    <w:rsid w:val="00010E66"/>
    <w:rsid w:val="000123B9"/>
    <w:rsid w:val="00012DCE"/>
    <w:rsid w:val="000139A2"/>
    <w:rsid w:val="000139B1"/>
    <w:rsid w:val="00016C0A"/>
    <w:rsid w:val="00017327"/>
    <w:rsid w:val="00017838"/>
    <w:rsid w:val="00017B38"/>
    <w:rsid w:val="00021546"/>
    <w:rsid w:val="00022397"/>
    <w:rsid w:val="0002247D"/>
    <w:rsid w:val="000226E5"/>
    <w:rsid w:val="00022BE2"/>
    <w:rsid w:val="00022DA2"/>
    <w:rsid w:val="0002316F"/>
    <w:rsid w:val="00023D89"/>
    <w:rsid w:val="000241F4"/>
    <w:rsid w:val="00024503"/>
    <w:rsid w:val="00024FE6"/>
    <w:rsid w:val="00026326"/>
    <w:rsid w:val="000278B6"/>
    <w:rsid w:val="00027C6E"/>
    <w:rsid w:val="00030178"/>
    <w:rsid w:val="00030B49"/>
    <w:rsid w:val="00031536"/>
    <w:rsid w:val="00032066"/>
    <w:rsid w:val="00032312"/>
    <w:rsid w:val="00032964"/>
    <w:rsid w:val="00032BE8"/>
    <w:rsid w:val="0003370C"/>
    <w:rsid w:val="000343E9"/>
    <w:rsid w:val="00034A53"/>
    <w:rsid w:val="00035455"/>
    <w:rsid w:val="00037746"/>
    <w:rsid w:val="000401A6"/>
    <w:rsid w:val="00040623"/>
    <w:rsid w:val="0004150A"/>
    <w:rsid w:val="000428E0"/>
    <w:rsid w:val="00043BDF"/>
    <w:rsid w:val="00047292"/>
    <w:rsid w:val="0005079C"/>
    <w:rsid w:val="00050A71"/>
    <w:rsid w:val="00051EC2"/>
    <w:rsid w:val="00051F7D"/>
    <w:rsid w:val="0005208D"/>
    <w:rsid w:val="000522B7"/>
    <w:rsid w:val="000538AB"/>
    <w:rsid w:val="00054655"/>
    <w:rsid w:val="00054FEE"/>
    <w:rsid w:val="00055067"/>
    <w:rsid w:val="00055A4A"/>
    <w:rsid w:val="000569F5"/>
    <w:rsid w:val="00056B7D"/>
    <w:rsid w:val="000608E7"/>
    <w:rsid w:val="000623EF"/>
    <w:rsid w:val="00062974"/>
    <w:rsid w:val="00062BFB"/>
    <w:rsid w:val="00062EC2"/>
    <w:rsid w:val="00063467"/>
    <w:rsid w:val="00063E0E"/>
    <w:rsid w:val="0006421B"/>
    <w:rsid w:val="00065AD0"/>
    <w:rsid w:val="00067D61"/>
    <w:rsid w:val="000702B3"/>
    <w:rsid w:val="0007064D"/>
    <w:rsid w:val="000709D2"/>
    <w:rsid w:val="00070B4C"/>
    <w:rsid w:val="000712E4"/>
    <w:rsid w:val="00071855"/>
    <w:rsid w:val="00073D1D"/>
    <w:rsid w:val="00074E61"/>
    <w:rsid w:val="00074F87"/>
    <w:rsid w:val="000751BC"/>
    <w:rsid w:val="0007545A"/>
    <w:rsid w:val="00076125"/>
    <w:rsid w:val="0007639A"/>
    <w:rsid w:val="00076BE7"/>
    <w:rsid w:val="00080737"/>
    <w:rsid w:val="00080F2C"/>
    <w:rsid w:val="0008221F"/>
    <w:rsid w:val="00083253"/>
    <w:rsid w:val="00085C4B"/>
    <w:rsid w:val="000871DB"/>
    <w:rsid w:val="00087D68"/>
    <w:rsid w:val="00090F58"/>
    <w:rsid w:val="0009354D"/>
    <w:rsid w:val="00093BF4"/>
    <w:rsid w:val="0009474A"/>
    <w:rsid w:val="00094841"/>
    <w:rsid w:val="00094883"/>
    <w:rsid w:val="00094C3B"/>
    <w:rsid w:val="00095750"/>
    <w:rsid w:val="00096C72"/>
    <w:rsid w:val="00097D15"/>
    <w:rsid w:val="000A04DA"/>
    <w:rsid w:val="000A0D5E"/>
    <w:rsid w:val="000A3E16"/>
    <w:rsid w:val="000A509A"/>
    <w:rsid w:val="000A63C0"/>
    <w:rsid w:val="000B1785"/>
    <w:rsid w:val="000B3A7A"/>
    <w:rsid w:val="000B513A"/>
    <w:rsid w:val="000B5B91"/>
    <w:rsid w:val="000B6204"/>
    <w:rsid w:val="000B7F07"/>
    <w:rsid w:val="000C09EF"/>
    <w:rsid w:val="000C1DFA"/>
    <w:rsid w:val="000C33CB"/>
    <w:rsid w:val="000C43F2"/>
    <w:rsid w:val="000C44DE"/>
    <w:rsid w:val="000C45DD"/>
    <w:rsid w:val="000C4953"/>
    <w:rsid w:val="000C536C"/>
    <w:rsid w:val="000C6AAE"/>
    <w:rsid w:val="000D218E"/>
    <w:rsid w:val="000D2885"/>
    <w:rsid w:val="000D3CA9"/>
    <w:rsid w:val="000D559C"/>
    <w:rsid w:val="000D60B7"/>
    <w:rsid w:val="000E06FB"/>
    <w:rsid w:val="000E11D2"/>
    <w:rsid w:val="000E1798"/>
    <w:rsid w:val="000E20C2"/>
    <w:rsid w:val="000E2E6F"/>
    <w:rsid w:val="000E43C3"/>
    <w:rsid w:val="000E49A8"/>
    <w:rsid w:val="000E4A4F"/>
    <w:rsid w:val="000E5737"/>
    <w:rsid w:val="000E6076"/>
    <w:rsid w:val="000E6F5C"/>
    <w:rsid w:val="000E7028"/>
    <w:rsid w:val="000F0292"/>
    <w:rsid w:val="000F1197"/>
    <w:rsid w:val="000F34DA"/>
    <w:rsid w:val="000F5F50"/>
    <w:rsid w:val="000F6557"/>
    <w:rsid w:val="000F6A98"/>
    <w:rsid w:val="000F7463"/>
    <w:rsid w:val="000F768B"/>
    <w:rsid w:val="00100891"/>
    <w:rsid w:val="0010178F"/>
    <w:rsid w:val="00103019"/>
    <w:rsid w:val="00103318"/>
    <w:rsid w:val="0010386A"/>
    <w:rsid w:val="00103C11"/>
    <w:rsid w:val="0010408E"/>
    <w:rsid w:val="001045A3"/>
    <w:rsid w:val="00104660"/>
    <w:rsid w:val="00104707"/>
    <w:rsid w:val="00104E28"/>
    <w:rsid w:val="001057B4"/>
    <w:rsid w:val="0010646A"/>
    <w:rsid w:val="001106FA"/>
    <w:rsid w:val="00110888"/>
    <w:rsid w:val="0011088D"/>
    <w:rsid w:val="00110DB4"/>
    <w:rsid w:val="00112B3E"/>
    <w:rsid w:val="0011376D"/>
    <w:rsid w:val="001141D9"/>
    <w:rsid w:val="00114463"/>
    <w:rsid w:val="00114934"/>
    <w:rsid w:val="001151CC"/>
    <w:rsid w:val="00116A86"/>
    <w:rsid w:val="00116E01"/>
    <w:rsid w:val="00120C64"/>
    <w:rsid w:val="00122C3F"/>
    <w:rsid w:val="00125B1D"/>
    <w:rsid w:val="00125BD9"/>
    <w:rsid w:val="0012644E"/>
    <w:rsid w:val="001270B6"/>
    <w:rsid w:val="00127D0D"/>
    <w:rsid w:val="00131B2C"/>
    <w:rsid w:val="00131E0E"/>
    <w:rsid w:val="001351B7"/>
    <w:rsid w:val="00136F21"/>
    <w:rsid w:val="0013703D"/>
    <w:rsid w:val="00137D51"/>
    <w:rsid w:val="00140640"/>
    <w:rsid w:val="00140B66"/>
    <w:rsid w:val="00141BE0"/>
    <w:rsid w:val="00141C7E"/>
    <w:rsid w:val="00141C8E"/>
    <w:rsid w:val="0014389B"/>
    <w:rsid w:val="00143B1B"/>
    <w:rsid w:val="0014657B"/>
    <w:rsid w:val="00147A8E"/>
    <w:rsid w:val="00151E31"/>
    <w:rsid w:val="00151EE1"/>
    <w:rsid w:val="0015394E"/>
    <w:rsid w:val="00155294"/>
    <w:rsid w:val="001553F1"/>
    <w:rsid w:val="001560B4"/>
    <w:rsid w:val="00156C5F"/>
    <w:rsid w:val="00157C69"/>
    <w:rsid w:val="00160151"/>
    <w:rsid w:val="00162510"/>
    <w:rsid w:val="00162BDC"/>
    <w:rsid w:val="0016315D"/>
    <w:rsid w:val="00164EE7"/>
    <w:rsid w:val="0016605C"/>
    <w:rsid w:val="00166C8C"/>
    <w:rsid w:val="00167098"/>
    <w:rsid w:val="0016719E"/>
    <w:rsid w:val="00170822"/>
    <w:rsid w:val="0017183D"/>
    <w:rsid w:val="0017266C"/>
    <w:rsid w:val="00172820"/>
    <w:rsid w:val="001733A7"/>
    <w:rsid w:val="00173B14"/>
    <w:rsid w:val="00174681"/>
    <w:rsid w:val="00174D7F"/>
    <w:rsid w:val="00175263"/>
    <w:rsid w:val="001753D0"/>
    <w:rsid w:val="00176662"/>
    <w:rsid w:val="00176C45"/>
    <w:rsid w:val="00180766"/>
    <w:rsid w:val="00181264"/>
    <w:rsid w:val="0018245E"/>
    <w:rsid w:val="001824A5"/>
    <w:rsid w:val="00182955"/>
    <w:rsid w:val="001833EE"/>
    <w:rsid w:val="001834FD"/>
    <w:rsid w:val="001838F2"/>
    <w:rsid w:val="0018405E"/>
    <w:rsid w:val="00185097"/>
    <w:rsid w:val="00185123"/>
    <w:rsid w:val="00185D15"/>
    <w:rsid w:val="00186D22"/>
    <w:rsid w:val="00187171"/>
    <w:rsid w:val="0018733C"/>
    <w:rsid w:val="0019174A"/>
    <w:rsid w:val="00191EE4"/>
    <w:rsid w:val="001932DC"/>
    <w:rsid w:val="0019339B"/>
    <w:rsid w:val="00193BE9"/>
    <w:rsid w:val="00195E05"/>
    <w:rsid w:val="00195EAD"/>
    <w:rsid w:val="0019646B"/>
    <w:rsid w:val="00197779"/>
    <w:rsid w:val="001A073C"/>
    <w:rsid w:val="001A1207"/>
    <w:rsid w:val="001A19B4"/>
    <w:rsid w:val="001A2960"/>
    <w:rsid w:val="001A2A9D"/>
    <w:rsid w:val="001A3328"/>
    <w:rsid w:val="001A3E29"/>
    <w:rsid w:val="001A46AC"/>
    <w:rsid w:val="001A5F90"/>
    <w:rsid w:val="001A7045"/>
    <w:rsid w:val="001A7283"/>
    <w:rsid w:val="001B06EA"/>
    <w:rsid w:val="001B095D"/>
    <w:rsid w:val="001B0BE7"/>
    <w:rsid w:val="001B1588"/>
    <w:rsid w:val="001B1779"/>
    <w:rsid w:val="001B1ADF"/>
    <w:rsid w:val="001B1E13"/>
    <w:rsid w:val="001B1F93"/>
    <w:rsid w:val="001B511F"/>
    <w:rsid w:val="001B71AD"/>
    <w:rsid w:val="001C00E0"/>
    <w:rsid w:val="001C0FCD"/>
    <w:rsid w:val="001C347D"/>
    <w:rsid w:val="001C474B"/>
    <w:rsid w:val="001C5611"/>
    <w:rsid w:val="001C68A5"/>
    <w:rsid w:val="001C7AB9"/>
    <w:rsid w:val="001D03A8"/>
    <w:rsid w:val="001D03DB"/>
    <w:rsid w:val="001D06DE"/>
    <w:rsid w:val="001D1311"/>
    <w:rsid w:val="001D2813"/>
    <w:rsid w:val="001D2FD1"/>
    <w:rsid w:val="001D3068"/>
    <w:rsid w:val="001D3B24"/>
    <w:rsid w:val="001D3E53"/>
    <w:rsid w:val="001D402C"/>
    <w:rsid w:val="001D4506"/>
    <w:rsid w:val="001D679A"/>
    <w:rsid w:val="001D7290"/>
    <w:rsid w:val="001E0BD3"/>
    <w:rsid w:val="001E10E4"/>
    <w:rsid w:val="001E200D"/>
    <w:rsid w:val="001E64E4"/>
    <w:rsid w:val="001E7ABF"/>
    <w:rsid w:val="001F13CF"/>
    <w:rsid w:val="001F232C"/>
    <w:rsid w:val="001F2940"/>
    <w:rsid w:val="001F57C1"/>
    <w:rsid w:val="001F613F"/>
    <w:rsid w:val="001F6ABF"/>
    <w:rsid w:val="001F6B7F"/>
    <w:rsid w:val="002000F3"/>
    <w:rsid w:val="00201977"/>
    <w:rsid w:val="002025E9"/>
    <w:rsid w:val="00202B27"/>
    <w:rsid w:val="002039C9"/>
    <w:rsid w:val="00203ABA"/>
    <w:rsid w:val="0020502E"/>
    <w:rsid w:val="00206855"/>
    <w:rsid w:val="00206DEC"/>
    <w:rsid w:val="00207D17"/>
    <w:rsid w:val="00211370"/>
    <w:rsid w:val="002119CE"/>
    <w:rsid w:val="0021244E"/>
    <w:rsid w:val="0021296E"/>
    <w:rsid w:val="002136DA"/>
    <w:rsid w:val="00213B10"/>
    <w:rsid w:val="00214546"/>
    <w:rsid w:val="002145CD"/>
    <w:rsid w:val="00214746"/>
    <w:rsid w:val="00215683"/>
    <w:rsid w:val="00215D53"/>
    <w:rsid w:val="002169A5"/>
    <w:rsid w:val="0021772E"/>
    <w:rsid w:val="0022287C"/>
    <w:rsid w:val="0022370F"/>
    <w:rsid w:val="00224413"/>
    <w:rsid w:val="002247BE"/>
    <w:rsid w:val="00224966"/>
    <w:rsid w:val="00227D26"/>
    <w:rsid w:val="0023059C"/>
    <w:rsid w:val="00230AB5"/>
    <w:rsid w:val="00231307"/>
    <w:rsid w:val="00232A93"/>
    <w:rsid w:val="00232C78"/>
    <w:rsid w:val="002330DB"/>
    <w:rsid w:val="00233676"/>
    <w:rsid w:val="00234712"/>
    <w:rsid w:val="00234AF7"/>
    <w:rsid w:val="00234E21"/>
    <w:rsid w:val="002400BE"/>
    <w:rsid w:val="0024049B"/>
    <w:rsid w:val="002404DE"/>
    <w:rsid w:val="00241524"/>
    <w:rsid w:val="00241989"/>
    <w:rsid w:val="00242B16"/>
    <w:rsid w:val="00243010"/>
    <w:rsid w:val="002432E0"/>
    <w:rsid w:val="0024398A"/>
    <w:rsid w:val="0024648B"/>
    <w:rsid w:val="00246FFC"/>
    <w:rsid w:val="002470B7"/>
    <w:rsid w:val="00251175"/>
    <w:rsid w:val="0025150C"/>
    <w:rsid w:val="0025152F"/>
    <w:rsid w:val="00252F4A"/>
    <w:rsid w:val="00255755"/>
    <w:rsid w:val="00261096"/>
    <w:rsid w:val="002639FB"/>
    <w:rsid w:val="00264185"/>
    <w:rsid w:val="002642ED"/>
    <w:rsid w:val="00265F5F"/>
    <w:rsid w:val="002660A6"/>
    <w:rsid w:val="0027107E"/>
    <w:rsid w:val="00271E1D"/>
    <w:rsid w:val="0027293B"/>
    <w:rsid w:val="002729D5"/>
    <w:rsid w:val="00273D9F"/>
    <w:rsid w:val="00275BEF"/>
    <w:rsid w:val="00275D51"/>
    <w:rsid w:val="00277CE6"/>
    <w:rsid w:val="00277DC3"/>
    <w:rsid w:val="002802FB"/>
    <w:rsid w:val="0028085D"/>
    <w:rsid w:val="0028093C"/>
    <w:rsid w:val="00283C62"/>
    <w:rsid w:val="00283D21"/>
    <w:rsid w:val="00283F2E"/>
    <w:rsid w:val="0028418D"/>
    <w:rsid w:val="002858E1"/>
    <w:rsid w:val="00285CAA"/>
    <w:rsid w:val="002869A8"/>
    <w:rsid w:val="002901FE"/>
    <w:rsid w:val="00290D76"/>
    <w:rsid w:val="00290EA1"/>
    <w:rsid w:val="00291EA9"/>
    <w:rsid w:val="002930DF"/>
    <w:rsid w:val="00293715"/>
    <w:rsid w:val="00293826"/>
    <w:rsid w:val="00294361"/>
    <w:rsid w:val="00295CCA"/>
    <w:rsid w:val="00295FB2"/>
    <w:rsid w:val="002960D7"/>
    <w:rsid w:val="00296220"/>
    <w:rsid w:val="00296711"/>
    <w:rsid w:val="002976CE"/>
    <w:rsid w:val="002A01A3"/>
    <w:rsid w:val="002A0B80"/>
    <w:rsid w:val="002A1638"/>
    <w:rsid w:val="002A164B"/>
    <w:rsid w:val="002A21ED"/>
    <w:rsid w:val="002A3220"/>
    <w:rsid w:val="002A7730"/>
    <w:rsid w:val="002B04CE"/>
    <w:rsid w:val="002B13B2"/>
    <w:rsid w:val="002B3863"/>
    <w:rsid w:val="002B3AB5"/>
    <w:rsid w:val="002B459E"/>
    <w:rsid w:val="002B58F8"/>
    <w:rsid w:val="002B5A68"/>
    <w:rsid w:val="002B62FE"/>
    <w:rsid w:val="002B64E5"/>
    <w:rsid w:val="002B67B8"/>
    <w:rsid w:val="002C1266"/>
    <w:rsid w:val="002C20A4"/>
    <w:rsid w:val="002C3592"/>
    <w:rsid w:val="002C3A56"/>
    <w:rsid w:val="002C49EF"/>
    <w:rsid w:val="002C4AE6"/>
    <w:rsid w:val="002C55CD"/>
    <w:rsid w:val="002C607B"/>
    <w:rsid w:val="002C6473"/>
    <w:rsid w:val="002C6F30"/>
    <w:rsid w:val="002C733D"/>
    <w:rsid w:val="002D02D5"/>
    <w:rsid w:val="002D03A9"/>
    <w:rsid w:val="002D11FD"/>
    <w:rsid w:val="002D2468"/>
    <w:rsid w:val="002D292A"/>
    <w:rsid w:val="002D4152"/>
    <w:rsid w:val="002D517F"/>
    <w:rsid w:val="002D599B"/>
    <w:rsid w:val="002D5F3B"/>
    <w:rsid w:val="002D6A5E"/>
    <w:rsid w:val="002D7A0E"/>
    <w:rsid w:val="002E02F0"/>
    <w:rsid w:val="002E0A85"/>
    <w:rsid w:val="002E20EB"/>
    <w:rsid w:val="002E29C2"/>
    <w:rsid w:val="002E3B66"/>
    <w:rsid w:val="002E3DB0"/>
    <w:rsid w:val="002E415B"/>
    <w:rsid w:val="002E492D"/>
    <w:rsid w:val="002E4AB5"/>
    <w:rsid w:val="002E5153"/>
    <w:rsid w:val="002E51DD"/>
    <w:rsid w:val="002E52BA"/>
    <w:rsid w:val="002E5300"/>
    <w:rsid w:val="002E62D3"/>
    <w:rsid w:val="002E70B1"/>
    <w:rsid w:val="002F06E2"/>
    <w:rsid w:val="002F0725"/>
    <w:rsid w:val="002F0BE2"/>
    <w:rsid w:val="002F0DB0"/>
    <w:rsid w:val="002F1A56"/>
    <w:rsid w:val="002F2DCD"/>
    <w:rsid w:val="002F3191"/>
    <w:rsid w:val="002F35BA"/>
    <w:rsid w:val="002F4D69"/>
    <w:rsid w:val="002F5100"/>
    <w:rsid w:val="002F76C5"/>
    <w:rsid w:val="0030136D"/>
    <w:rsid w:val="00301D25"/>
    <w:rsid w:val="00302BA2"/>
    <w:rsid w:val="003033F6"/>
    <w:rsid w:val="0030376A"/>
    <w:rsid w:val="00303AD3"/>
    <w:rsid w:val="00304535"/>
    <w:rsid w:val="00306A9B"/>
    <w:rsid w:val="00306CEF"/>
    <w:rsid w:val="00306D99"/>
    <w:rsid w:val="0031027E"/>
    <w:rsid w:val="00310366"/>
    <w:rsid w:val="003113FC"/>
    <w:rsid w:val="003116A1"/>
    <w:rsid w:val="00311987"/>
    <w:rsid w:val="00312621"/>
    <w:rsid w:val="00312939"/>
    <w:rsid w:val="00312959"/>
    <w:rsid w:val="00312C9A"/>
    <w:rsid w:val="00313BC4"/>
    <w:rsid w:val="00314425"/>
    <w:rsid w:val="0031536E"/>
    <w:rsid w:val="00315621"/>
    <w:rsid w:val="0031765D"/>
    <w:rsid w:val="00317CC4"/>
    <w:rsid w:val="0032047A"/>
    <w:rsid w:val="00321FF0"/>
    <w:rsid w:val="00322A23"/>
    <w:rsid w:val="00322A32"/>
    <w:rsid w:val="00324061"/>
    <w:rsid w:val="003244A1"/>
    <w:rsid w:val="003247C7"/>
    <w:rsid w:val="003250B0"/>
    <w:rsid w:val="00327384"/>
    <w:rsid w:val="00333E0D"/>
    <w:rsid w:val="00336626"/>
    <w:rsid w:val="0033664A"/>
    <w:rsid w:val="00340F46"/>
    <w:rsid w:val="003412AF"/>
    <w:rsid w:val="003417FB"/>
    <w:rsid w:val="00342879"/>
    <w:rsid w:val="00343F25"/>
    <w:rsid w:val="0034545D"/>
    <w:rsid w:val="00345AB2"/>
    <w:rsid w:val="00346205"/>
    <w:rsid w:val="00350574"/>
    <w:rsid w:val="003509EA"/>
    <w:rsid w:val="00351C73"/>
    <w:rsid w:val="00352B3A"/>
    <w:rsid w:val="00352F3B"/>
    <w:rsid w:val="00354ECB"/>
    <w:rsid w:val="00355501"/>
    <w:rsid w:val="00355C20"/>
    <w:rsid w:val="00356C0D"/>
    <w:rsid w:val="003615CF"/>
    <w:rsid w:val="003619C5"/>
    <w:rsid w:val="00361C2A"/>
    <w:rsid w:val="00362322"/>
    <w:rsid w:val="0036397D"/>
    <w:rsid w:val="003641DF"/>
    <w:rsid w:val="003647E1"/>
    <w:rsid w:val="003668DD"/>
    <w:rsid w:val="00371DE0"/>
    <w:rsid w:val="00372A2C"/>
    <w:rsid w:val="00373E45"/>
    <w:rsid w:val="003749E5"/>
    <w:rsid w:val="00375078"/>
    <w:rsid w:val="00375252"/>
    <w:rsid w:val="00375E44"/>
    <w:rsid w:val="00375ED8"/>
    <w:rsid w:val="00375F01"/>
    <w:rsid w:val="00376FC7"/>
    <w:rsid w:val="003803AE"/>
    <w:rsid w:val="003809EE"/>
    <w:rsid w:val="00380B13"/>
    <w:rsid w:val="003811ED"/>
    <w:rsid w:val="003820D3"/>
    <w:rsid w:val="003826EB"/>
    <w:rsid w:val="00382855"/>
    <w:rsid w:val="003828F5"/>
    <w:rsid w:val="00385216"/>
    <w:rsid w:val="00385A91"/>
    <w:rsid w:val="00386340"/>
    <w:rsid w:val="003877AF"/>
    <w:rsid w:val="0039065E"/>
    <w:rsid w:val="00391D64"/>
    <w:rsid w:val="00392238"/>
    <w:rsid w:val="003922FA"/>
    <w:rsid w:val="003928A6"/>
    <w:rsid w:val="003931CF"/>
    <w:rsid w:val="0039373C"/>
    <w:rsid w:val="00396033"/>
    <w:rsid w:val="00396C8E"/>
    <w:rsid w:val="00397642"/>
    <w:rsid w:val="00397A95"/>
    <w:rsid w:val="003A136A"/>
    <w:rsid w:val="003A1990"/>
    <w:rsid w:val="003A1AC5"/>
    <w:rsid w:val="003A3AB6"/>
    <w:rsid w:val="003A4037"/>
    <w:rsid w:val="003A4734"/>
    <w:rsid w:val="003A6BC9"/>
    <w:rsid w:val="003B0025"/>
    <w:rsid w:val="003B03B4"/>
    <w:rsid w:val="003B0543"/>
    <w:rsid w:val="003B0AA9"/>
    <w:rsid w:val="003B32EF"/>
    <w:rsid w:val="003B51E7"/>
    <w:rsid w:val="003B5206"/>
    <w:rsid w:val="003B5290"/>
    <w:rsid w:val="003B53FD"/>
    <w:rsid w:val="003B5CCE"/>
    <w:rsid w:val="003B6443"/>
    <w:rsid w:val="003C0584"/>
    <w:rsid w:val="003C1131"/>
    <w:rsid w:val="003C171C"/>
    <w:rsid w:val="003C196D"/>
    <w:rsid w:val="003C1F40"/>
    <w:rsid w:val="003C2036"/>
    <w:rsid w:val="003C421C"/>
    <w:rsid w:val="003C508F"/>
    <w:rsid w:val="003C55C0"/>
    <w:rsid w:val="003C74AA"/>
    <w:rsid w:val="003D1260"/>
    <w:rsid w:val="003D1438"/>
    <w:rsid w:val="003D1F0E"/>
    <w:rsid w:val="003D537B"/>
    <w:rsid w:val="003D5CE7"/>
    <w:rsid w:val="003D63AB"/>
    <w:rsid w:val="003D6831"/>
    <w:rsid w:val="003D6C4E"/>
    <w:rsid w:val="003E11C0"/>
    <w:rsid w:val="003E187B"/>
    <w:rsid w:val="003E3514"/>
    <w:rsid w:val="003E3659"/>
    <w:rsid w:val="003E6977"/>
    <w:rsid w:val="003F0750"/>
    <w:rsid w:val="003F4846"/>
    <w:rsid w:val="003F4A86"/>
    <w:rsid w:val="003F7307"/>
    <w:rsid w:val="003F7919"/>
    <w:rsid w:val="004002FA"/>
    <w:rsid w:val="00400401"/>
    <w:rsid w:val="00402292"/>
    <w:rsid w:val="0040504F"/>
    <w:rsid w:val="00405070"/>
    <w:rsid w:val="00406189"/>
    <w:rsid w:val="004100F1"/>
    <w:rsid w:val="00410492"/>
    <w:rsid w:val="00411D37"/>
    <w:rsid w:val="00412628"/>
    <w:rsid w:val="0041312B"/>
    <w:rsid w:val="004134EA"/>
    <w:rsid w:val="00413C73"/>
    <w:rsid w:val="00414D0A"/>
    <w:rsid w:val="00415C65"/>
    <w:rsid w:val="00416883"/>
    <w:rsid w:val="0041740F"/>
    <w:rsid w:val="00417B89"/>
    <w:rsid w:val="00417E4D"/>
    <w:rsid w:val="00420AD5"/>
    <w:rsid w:val="00420C49"/>
    <w:rsid w:val="004215A5"/>
    <w:rsid w:val="0042208C"/>
    <w:rsid w:val="0042250A"/>
    <w:rsid w:val="00422E6E"/>
    <w:rsid w:val="004238A6"/>
    <w:rsid w:val="004246F8"/>
    <w:rsid w:val="00424D7A"/>
    <w:rsid w:val="004269B4"/>
    <w:rsid w:val="00426A01"/>
    <w:rsid w:val="00426A7E"/>
    <w:rsid w:val="00427C82"/>
    <w:rsid w:val="00427F0F"/>
    <w:rsid w:val="00430A15"/>
    <w:rsid w:val="0043147D"/>
    <w:rsid w:val="004328A4"/>
    <w:rsid w:val="00436D0D"/>
    <w:rsid w:val="00436E0F"/>
    <w:rsid w:val="0043729A"/>
    <w:rsid w:val="004400E7"/>
    <w:rsid w:val="00440AE5"/>
    <w:rsid w:val="00440C68"/>
    <w:rsid w:val="00442161"/>
    <w:rsid w:val="00442596"/>
    <w:rsid w:val="004429F6"/>
    <w:rsid w:val="00443B79"/>
    <w:rsid w:val="0044564D"/>
    <w:rsid w:val="00446B81"/>
    <w:rsid w:val="0044714C"/>
    <w:rsid w:val="00447366"/>
    <w:rsid w:val="0044764E"/>
    <w:rsid w:val="00447688"/>
    <w:rsid w:val="0044781D"/>
    <w:rsid w:val="00447907"/>
    <w:rsid w:val="00447B5A"/>
    <w:rsid w:val="004501DA"/>
    <w:rsid w:val="00452160"/>
    <w:rsid w:val="00452AA7"/>
    <w:rsid w:val="00453C76"/>
    <w:rsid w:val="00454954"/>
    <w:rsid w:val="004552E2"/>
    <w:rsid w:val="0046162F"/>
    <w:rsid w:val="00461974"/>
    <w:rsid w:val="0046201B"/>
    <w:rsid w:val="004627C1"/>
    <w:rsid w:val="0046306A"/>
    <w:rsid w:val="00463D10"/>
    <w:rsid w:val="00465018"/>
    <w:rsid w:val="004658E3"/>
    <w:rsid w:val="00465B10"/>
    <w:rsid w:val="00467066"/>
    <w:rsid w:val="0047043D"/>
    <w:rsid w:val="00473758"/>
    <w:rsid w:val="00475D3E"/>
    <w:rsid w:val="00476392"/>
    <w:rsid w:val="00477E21"/>
    <w:rsid w:val="004808E2"/>
    <w:rsid w:val="00480BA1"/>
    <w:rsid w:val="00481254"/>
    <w:rsid w:val="00481753"/>
    <w:rsid w:val="00481961"/>
    <w:rsid w:val="00484C28"/>
    <w:rsid w:val="00484EC5"/>
    <w:rsid w:val="0048583B"/>
    <w:rsid w:val="00486EF9"/>
    <w:rsid w:val="00490751"/>
    <w:rsid w:val="00490DF4"/>
    <w:rsid w:val="00494EFF"/>
    <w:rsid w:val="004954A4"/>
    <w:rsid w:val="00496BA4"/>
    <w:rsid w:val="004A0D4E"/>
    <w:rsid w:val="004A13E3"/>
    <w:rsid w:val="004A16E4"/>
    <w:rsid w:val="004A27DF"/>
    <w:rsid w:val="004A2F7D"/>
    <w:rsid w:val="004A3FA3"/>
    <w:rsid w:val="004A561C"/>
    <w:rsid w:val="004A7278"/>
    <w:rsid w:val="004A755C"/>
    <w:rsid w:val="004A76A8"/>
    <w:rsid w:val="004A78DB"/>
    <w:rsid w:val="004A7932"/>
    <w:rsid w:val="004B027A"/>
    <w:rsid w:val="004B0F8A"/>
    <w:rsid w:val="004B1697"/>
    <w:rsid w:val="004B1B8A"/>
    <w:rsid w:val="004B6D7B"/>
    <w:rsid w:val="004C10B0"/>
    <w:rsid w:val="004C2205"/>
    <w:rsid w:val="004C22D0"/>
    <w:rsid w:val="004C27F6"/>
    <w:rsid w:val="004C2FB9"/>
    <w:rsid w:val="004C30C6"/>
    <w:rsid w:val="004C4963"/>
    <w:rsid w:val="004C4AEE"/>
    <w:rsid w:val="004C5ADB"/>
    <w:rsid w:val="004D1632"/>
    <w:rsid w:val="004D19E0"/>
    <w:rsid w:val="004D22FE"/>
    <w:rsid w:val="004D2AB5"/>
    <w:rsid w:val="004D39D1"/>
    <w:rsid w:val="004D4693"/>
    <w:rsid w:val="004D5223"/>
    <w:rsid w:val="004D70CA"/>
    <w:rsid w:val="004D7DE6"/>
    <w:rsid w:val="004E0C3F"/>
    <w:rsid w:val="004E0CEB"/>
    <w:rsid w:val="004E1065"/>
    <w:rsid w:val="004E1B48"/>
    <w:rsid w:val="004E256F"/>
    <w:rsid w:val="004E3503"/>
    <w:rsid w:val="004E39C9"/>
    <w:rsid w:val="004E4BB6"/>
    <w:rsid w:val="004E5501"/>
    <w:rsid w:val="004E63AE"/>
    <w:rsid w:val="004F257E"/>
    <w:rsid w:val="004F30B8"/>
    <w:rsid w:val="004F466A"/>
    <w:rsid w:val="004F7236"/>
    <w:rsid w:val="004F72EE"/>
    <w:rsid w:val="004F7EF5"/>
    <w:rsid w:val="00503E09"/>
    <w:rsid w:val="00503EB8"/>
    <w:rsid w:val="0050423C"/>
    <w:rsid w:val="00504712"/>
    <w:rsid w:val="00505581"/>
    <w:rsid w:val="00507048"/>
    <w:rsid w:val="005071CF"/>
    <w:rsid w:val="005074A6"/>
    <w:rsid w:val="0050792F"/>
    <w:rsid w:val="00510D5D"/>
    <w:rsid w:val="0051164E"/>
    <w:rsid w:val="00513F8A"/>
    <w:rsid w:val="00514B33"/>
    <w:rsid w:val="00514DF0"/>
    <w:rsid w:val="005150AC"/>
    <w:rsid w:val="00516545"/>
    <w:rsid w:val="0051688F"/>
    <w:rsid w:val="00516ABF"/>
    <w:rsid w:val="0051765E"/>
    <w:rsid w:val="00520BCB"/>
    <w:rsid w:val="00520D8F"/>
    <w:rsid w:val="00521860"/>
    <w:rsid w:val="005237C9"/>
    <w:rsid w:val="00523B08"/>
    <w:rsid w:val="0052408F"/>
    <w:rsid w:val="00524D93"/>
    <w:rsid w:val="00524F0C"/>
    <w:rsid w:val="0052764E"/>
    <w:rsid w:val="0053054F"/>
    <w:rsid w:val="005313EB"/>
    <w:rsid w:val="005321D1"/>
    <w:rsid w:val="005323DF"/>
    <w:rsid w:val="005327D3"/>
    <w:rsid w:val="00534336"/>
    <w:rsid w:val="00534A39"/>
    <w:rsid w:val="00534D07"/>
    <w:rsid w:val="00535E71"/>
    <w:rsid w:val="00535E8B"/>
    <w:rsid w:val="005368B7"/>
    <w:rsid w:val="00536BC2"/>
    <w:rsid w:val="00540F4C"/>
    <w:rsid w:val="00541590"/>
    <w:rsid w:val="0054189E"/>
    <w:rsid w:val="00542B0B"/>
    <w:rsid w:val="005433D5"/>
    <w:rsid w:val="00544012"/>
    <w:rsid w:val="00545053"/>
    <w:rsid w:val="00545409"/>
    <w:rsid w:val="00545B7C"/>
    <w:rsid w:val="0054623A"/>
    <w:rsid w:val="0054637B"/>
    <w:rsid w:val="00546514"/>
    <w:rsid w:val="00550A94"/>
    <w:rsid w:val="00551937"/>
    <w:rsid w:val="00551ADA"/>
    <w:rsid w:val="00553473"/>
    <w:rsid w:val="005541A8"/>
    <w:rsid w:val="0055438E"/>
    <w:rsid w:val="00554EE1"/>
    <w:rsid w:val="005554EB"/>
    <w:rsid w:val="005563E1"/>
    <w:rsid w:val="005565F7"/>
    <w:rsid w:val="00561B06"/>
    <w:rsid w:val="00563149"/>
    <w:rsid w:val="005634F9"/>
    <w:rsid w:val="00563E4A"/>
    <w:rsid w:val="00570E28"/>
    <w:rsid w:val="00570F45"/>
    <w:rsid w:val="00570F61"/>
    <w:rsid w:val="005717C3"/>
    <w:rsid w:val="00573502"/>
    <w:rsid w:val="00573B40"/>
    <w:rsid w:val="00573DC8"/>
    <w:rsid w:val="00573DF9"/>
    <w:rsid w:val="00577F17"/>
    <w:rsid w:val="00582185"/>
    <w:rsid w:val="00582398"/>
    <w:rsid w:val="005837D6"/>
    <w:rsid w:val="0058417E"/>
    <w:rsid w:val="00584767"/>
    <w:rsid w:val="00584BE6"/>
    <w:rsid w:val="00585A6A"/>
    <w:rsid w:val="00587087"/>
    <w:rsid w:val="00587899"/>
    <w:rsid w:val="00587D36"/>
    <w:rsid w:val="005902D0"/>
    <w:rsid w:val="00592617"/>
    <w:rsid w:val="00593ADB"/>
    <w:rsid w:val="0059567F"/>
    <w:rsid w:val="00595D28"/>
    <w:rsid w:val="00596F8C"/>
    <w:rsid w:val="005978F6"/>
    <w:rsid w:val="005A08C3"/>
    <w:rsid w:val="005A1A28"/>
    <w:rsid w:val="005A2213"/>
    <w:rsid w:val="005A2A8B"/>
    <w:rsid w:val="005A5F68"/>
    <w:rsid w:val="005B00AA"/>
    <w:rsid w:val="005B079D"/>
    <w:rsid w:val="005B1646"/>
    <w:rsid w:val="005B1FED"/>
    <w:rsid w:val="005B3240"/>
    <w:rsid w:val="005B3922"/>
    <w:rsid w:val="005B4D0C"/>
    <w:rsid w:val="005B4E57"/>
    <w:rsid w:val="005B4EB9"/>
    <w:rsid w:val="005B5D05"/>
    <w:rsid w:val="005B776B"/>
    <w:rsid w:val="005B77C1"/>
    <w:rsid w:val="005B77C9"/>
    <w:rsid w:val="005B79D9"/>
    <w:rsid w:val="005C0AD8"/>
    <w:rsid w:val="005C19ED"/>
    <w:rsid w:val="005C2E4A"/>
    <w:rsid w:val="005C32E4"/>
    <w:rsid w:val="005C4142"/>
    <w:rsid w:val="005C494A"/>
    <w:rsid w:val="005C56DE"/>
    <w:rsid w:val="005C582B"/>
    <w:rsid w:val="005C606D"/>
    <w:rsid w:val="005C78F0"/>
    <w:rsid w:val="005D0865"/>
    <w:rsid w:val="005D1F2C"/>
    <w:rsid w:val="005D4045"/>
    <w:rsid w:val="005D46DC"/>
    <w:rsid w:val="005E0061"/>
    <w:rsid w:val="005E03A5"/>
    <w:rsid w:val="005E126A"/>
    <w:rsid w:val="005E1620"/>
    <w:rsid w:val="005E16DD"/>
    <w:rsid w:val="005E1D01"/>
    <w:rsid w:val="005E2AAA"/>
    <w:rsid w:val="005E3C8E"/>
    <w:rsid w:val="005E4B7A"/>
    <w:rsid w:val="005E4F80"/>
    <w:rsid w:val="005E5C0E"/>
    <w:rsid w:val="005E6E11"/>
    <w:rsid w:val="005E747A"/>
    <w:rsid w:val="005F055D"/>
    <w:rsid w:val="005F09CD"/>
    <w:rsid w:val="005F0E62"/>
    <w:rsid w:val="005F43FA"/>
    <w:rsid w:val="005F476C"/>
    <w:rsid w:val="005F566D"/>
    <w:rsid w:val="005F5C34"/>
    <w:rsid w:val="0060087E"/>
    <w:rsid w:val="00601D19"/>
    <w:rsid w:val="006034FC"/>
    <w:rsid w:val="00603676"/>
    <w:rsid w:val="00603E70"/>
    <w:rsid w:val="00604EFA"/>
    <w:rsid w:val="006055CE"/>
    <w:rsid w:val="0060625F"/>
    <w:rsid w:val="00606A76"/>
    <w:rsid w:val="00612579"/>
    <w:rsid w:val="006129A7"/>
    <w:rsid w:val="006138A7"/>
    <w:rsid w:val="006149D7"/>
    <w:rsid w:val="00614C4E"/>
    <w:rsid w:val="00614EF1"/>
    <w:rsid w:val="00615C1B"/>
    <w:rsid w:val="00615FB2"/>
    <w:rsid w:val="006166DD"/>
    <w:rsid w:val="006172AA"/>
    <w:rsid w:val="00617374"/>
    <w:rsid w:val="00617544"/>
    <w:rsid w:val="00617B49"/>
    <w:rsid w:val="00621943"/>
    <w:rsid w:val="00623D3E"/>
    <w:rsid w:val="00623F86"/>
    <w:rsid w:val="0062421B"/>
    <w:rsid w:val="006245C0"/>
    <w:rsid w:val="00624DE6"/>
    <w:rsid w:val="0062501C"/>
    <w:rsid w:val="0062514A"/>
    <w:rsid w:val="00626600"/>
    <w:rsid w:val="00630839"/>
    <w:rsid w:val="0063302B"/>
    <w:rsid w:val="00633737"/>
    <w:rsid w:val="0063406A"/>
    <w:rsid w:val="00634114"/>
    <w:rsid w:val="00634162"/>
    <w:rsid w:val="00634BBD"/>
    <w:rsid w:val="0063613D"/>
    <w:rsid w:val="00636A7B"/>
    <w:rsid w:val="0063732B"/>
    <w:rsid w:val="00637B99"/>
    <w:rsid w:val="00637EE1"/>
    <w:rsid w:val="006401AF"/>
    <w:rsid w:val="006423C0"/>
    <w:rsid w:val="00642B86"/>
    <w:rsid w:val="00644C1D"/>
    <w:rsid w:val="006454BA"/>
    <w:rsid w:val="006456D2"/>
    <w:rsid w:val="00645E3E"/>
    <w:rsid w:val="006467FC"/>
    <w:rsid w:val="006471CF"/>
    <w:rsid w:val="00650CDC"/>
    <w:rsid w:val="00652480"/>
    <w:rsid w:val="00653547"/>
    <w:rsid w:val="006558E1"/>
    <w:rsid w:val="0065630D"/>
    <w:rsid w:val="00656496"/>
    <w:rsid w:val="00656FD7"/>
    <w:rsid w:val="00662424"/>
    <w:rsid w:val="00662AD3"/>
    <w:rsid w:val="00663303"/>
    <w:rsid w:val="0066340D"/>
    <w:rsid w:val="00664292"/>
    <w:rsid w:val="0066449C"/>
    <w:rsid w:val="00664CA0"/>
    <w:rsid w:val="00664D09"/>
    <w:rsid w:val="00665E7A"/>
    <w:rsid w:val="00666609"/>
    <w:rsid w:val="00666DDC"/>
    <w:rsid w:val="006678E3"/>
    <w:rsid w:val="0067226D"/>
    <w:rsid w:val="006726AF"/>
    <w:rsid w:val="00672DD3"/>
    <w:rsid w:val="00673722"/>
    <w:rsid w:val="00673C96"/>
    <w:rsid w:val="00673CA7"/>
    <w:rsid w:val="00673E33"/>
    <w:rsid w:val="006757CA"/>
    <w:rsid w:val="006761E8"/>
    <w:rsid w:val="00676853"/>
    <w:rsid w:val="006800D6"/>
    <w:rsid w:val="00681196"/>
    <w:rsid w:val="006817AB"/>
    <w:rsid w:val="006830B9"/>
    <w:rsid w:val="0068375A"/>
    <w:rsid w:val="00683A19"/>
    <w:rsid w:val="00683D74"/>
    <w:rsid w:val="0068516A"/>
    <w:rsid w:val="006863EF"/>
    <w:rsid w:val="00686525"/>
    <w:rsid w:val="00686E96"/>
    <w:rsid w:val="00686F96"/>
    <w:rsid w:val="00687558"/>
    <w:rsid w:val="00687B61"/>
    <w:rsid w:val="00690430"/>
    <w:rsid w:val="00690F5C"/>
    <w:rsid w:val="00693223"/>
    <w:rsid w:val="006945A9"/>
    <w:rsid w:val="00694895"/>
    <w:rsid w:val="006949BF"/>
    <w:rsid w:val="00695083"/>
    <w:rsid w:val="00695169"/>
    <w:rsid w:val="00695865"/>
    <w:rsid w:val="00695BA2"/>
    <w:rsid w:val="0069620C"/>
    <w:rsid w:val="00697148"/>
    <w:rsid w:val="00697DAF"/>
    <w:rsid w:val="006A05DB"/>
    <w:rsid w:val="006A0795"/>
    <w:rsid w:val="006A0DCA"/>
    <w:rsid w:val="006A314C"/>
    <w:rsid w:val="006A320C"/>
    <w:rsid w:val="006A46D7"/>
    <w:rsid w:val="006A477B"/>
    <w:rsid w:val="006A49D7"/>
    <w:rsid w:val="006A53A3"/>
    <w:rsid w:val="006A5E9D"/>
    <w:rsid w:val="006A6037"/>
    <w:rsid w:val="006A6270"/>
    <w:rsid w:val="006A636B"/>
    <w:rsid w:val="006A65E1"/>
    <w:rsid w:val="006A6FC7"/>
    <w:rsid w:val="006A7797"/>
    <w:rsid w:val="006A7CEF"/>
    <w:rsid w:val="006A7EED"/>
    <w:rsid w:val="006B014F"/>
    <w:rsid w:val="006B05C7"/>
    <w:rsid w:val="006B1F04"/>
    <w:rsid w:val="006B2D5A"/>
    <w:rsid w:val="006B31EF"/>
    <w:rsid w:val="006B3593"/>
    <w:rsid w:val="006B3C4B"/>
    <w:rsid w:val="006B3F6D"/>
    <w:rsid w:val="006B424C"/>
    <w:rsid w:val="006B43EE"/>
    <w:rsid w:val="006B68DE"/>
    <w:rsid w:val="006C0F00"/>
    <w:rsid w:val="006C1901"/>
    <w:rsid w:val="006C1AFD"/>
    <w:rsid w:val="006C2E68"/>
    <w:rsid w:val="006C3169"/>
    <w:rsid w:val="006C37B4"/>
    <w:rsid w:val="006C3DB7"/>
    <w:rsid w:val="006C41EF"/>
    <w:rsid w:val="006C4E97"/>
    <w:rsid w:val="006C6D58"/>
    <w:rsid w:val="006C7763"/>
    <w:rsid w:val="006C7976"/>
    <w:rsid w:val="006C7B69"/>
    <w:rsid w:val="006D0773"/>
    <w:rsid w:val="006D26FC"/>
    <w:rsid w:val="006D465A"/>
    <w:rsid w:val="006D6547"/>
    <w:rsid w:val="006D6667"/>
    <w:rsid w:val="006D7945"/>
    <w:rsid w:val="006D7A4E"/>
    <w:rsid w:val="006E09A8"/>
    <w:rsid w:val="006E1A9F"/>
    <w:rsid w:val="006E200E"/>
    <w:rsid w:val="006E292B"/>
    <w:rsid w:val="006E342E"/>
    <w:rsid w:val="006E3FEC"/>
    <w:rsid w:val="006E4FD8"/>
    <w:rsid w:val="006E6799"/>
    <w:rsid w:val="006E6EB0"/>
    <w:rsid w:val="006E745F"/>
    <w:rsid w:val="006F2880"/>
    <w:rsid w:val="006F3049"/>
    <w:rsid w:val="006F3464"/>
    <w:rsid w:val="006F6F5A"/>
    <w:rsid w:val="007021C6"/>
    <w:rsid w:val="007022DB"/>
    <w:rsid w:val="007033ED"/>
    <w:rsid w:val="00703587"/>
    <w:rsid w:val="00703975"/>
    <w:rsid w:val="00703B3F"/>
    <w:rsid w:val="007040D6"/>
    <w:rsid w:val="007052F0"/>
    <w:rsid w:val="00706EEB"/>
    <w:rsid w:val="0071063F"/>
    <w:rsid w:val="00711C52"/>
    <w:rsid w:val="00712FE6"/>
    <w:rsid w:val="007134A7"/>
    <w:rsid w:val="007143B1"/>
    <w:rsid w:val="00714A9C"/>
    <w:rsid w:val="007164AE"/>
    <w:rsid w:val="00716E2B"/>
    <w:rsid w:val="00720938"/>
    <w:rsid w:val="00720B15"/>
    <w:rsid w:val="00721A29"/>
    <w:rsid w:val="00721A9E"/>
    <w:rsid w:val="007220C2"/>
    <w:rsid w:val="007221CA"/>
    <w:rsid w:val="00723A16"/>
    <w:rsid w:val="00723A3F"/>
    <w:rsid w:val="00723A72"/>
    <w:rsid w:val="00724A9A"/>
    <w:rsid w:val="00724FBC"/>
    <w:rsid w:val="00725202"/>
    <w:rsid w:val="00725477"/>
    <w:rsid w:val="007255C3"/>
    <w:rsid w:val="00725702"/>
    <w:rsid w:val="00725E36"/>
    <w:rsid w:val="00726252"/>
    <w:rsid w:val="00727DBA"/>
    <w:rsid w:val="00727E84"/>
    <w:rsid w:val="00731D21"/>
    <w:rsid w:val="007323CB"/>
    <w:rsid w:val="007327A1"/>
    <w:rsid w:val="0073406C"/>
    <w:rsid w:val="007346E9"/>
    <w:rsid w:val="00734714"/>
    <w:rsid w:val="00735328"/>
    <w:rsid w:val="0073659E"/>
    <w:rsid w:val="00737981"/>
    <w:rsid w:val="00737EAE"/>
    <w:rsid w:val="00741634"/>
    <w:rsid w:val="00742538"/>
    <w:rsid w:val="00742FDB"/>
    <w:rsid w:val="00743E5F"/>
    <w:rsid w:val="0074618C"/>
    <w:rsid w:val="00746535"/>
    <w:rsid w:val="00746AAC"/>
    <w:rsid w:val="00747594"/>
    <w:rsid w:val="0075026D"/>
    <w:rsid w:val="007504D4"/>
    <w:rsid w:val="00750C66"/>
    <w:rsid w:val="007512DB"/>
    <w:rsid w:val="007521F6"/>
    <w:rsid w:val="00755535"/>
    <w:rsid w:val="007555AD"/>
    <w:rsid w:val="00755780"/>
    <w:rsid w:val="0075604B"/>
    <w:rsid w:val="007562D3"/>
    <w:rsid w:val="00756802"/>
    <w:rsid w:val="0076094C"/>
    <w:rsid w:val="00761E13"/>
    <w:rsid w:val="007629EB"/>
    <w:rsid w:val="00762A62"/>
    <w:rsid w:val="00762D95"/>
    <w:rsid w:val="00762ED3"/>
    <w:rsid w:val="007633DA"/>
    <w:rsid w:val="00763899"/>
    <w:rsid w:val="007645FA"/>
    <w:rsid w:val="00764B34"/>
    <w:rsid w:val="0076605D"/>
    <w:rsid w:val="00766388"/>
    <w:rsid w:val="00766CEC"/>
    <w:rsid w:val="0076709C"/>
    <w:rsid w:val="00767F9D"/>
    <w:rsid w:val="007700BE"/>
    <w:rsid w:val="00770680"/>
    <w:rsid w:val="00770BA4"/>
    <w:rsid w:val="007730A9"/>
    <w:rsid w:val="00773578"/>
    <w:rsid w:val="00774EBC"/>
    <w:rsid w:val="007753B7"/>
    <w:rsid w:val="00775A3D"/>
    <w:rsid w:val="00775E62"/>
    <w:rsid w:val="00776462"/>
    <w:rsid w:val="00777311"/>
    <w:rsid w:val="007826FB"/>
    <w:rsid w:val="00783DC2"/>
    <w:rsid w:val="00784A96"/>
    <w:rsid w:val="00785E9F"/>
    <w:rsid w:val="00786264"/>
    <w:rsid w:val="00786627"/>
    <w:rsid w:val="00786854"/>
    <w:rsid w:val="00787810"/>
    <w:rsid w:val="0079022E"/>
    <w:rsid w:val="0079122F"/>
    <w:rsid w:val="0079244C"/>
    <w:rsid w:val="007940B6"/>
    <w:rsid w:val="00794CD7"/>
    <w:rsid w:val="0079531B"/>
    <w:rsid w:val="0079720F"/>
    <w:rsid w:val="00797A17"/>
    <w:rsid w:val="007A0250"/>
    <w:rsid w:val="007A090B"/>
    <w:rsid w:val="007A0B62"/>
    <w:rsid w:val="007A1400"/>
    <w:rsid w:val="007A1696"/>
    <w:rsid w:val="007A352B"/>
    <w:rsid w:val="007A4154"/>
    <w:rsid w:val="007A437A"/>
    <w:rsid w:val="007A44F7"/>
    <w:rsid w:val="007A4617"/>
    <w:rsid w:val="007A4F9C"/>
    <w:rsid w:val="007A508D"/>
    <w:rsid w:val="007A5735"/>
    <w:rsid w:val="007A6855"/>
    <w:rsid w:val="007A74C4"/>
    <w:rsid w:val="007B0913"/>
    <w:rsid w:val="007B1D83"/>
    <w:rsid w:val="007B2118"/>
    <w:rsid w:val="007B2F09"/>
    <w:rsid w:val="007B3096"/>
    <w:rsid w:val="007B56A6"/>
    <w:rsid w:val="007B5990"/>
    <w:rsid w:val="007B5CF3"/>
    <w:rsid w:val="007B6244"/>
    <w:rsid w:val="007B6610"/>
    <w:rsid w:val="007C0A87"/>
    <w:rsid w:val="007C0BC2"/>
    <w:rsid w:val="007C15CD"/>
    <w:rsid w:val="007C2F2E"/>
    <w:rsid w:val="007C73F9"/>
    <w:rsid w:val="007D020A"/>
    <w:rsid w:val="007D058E"/>
    <w:rsid w:val="007D252E"/>
    <w:rsid w:val="007D483D"/>
    <w:rsid w:val="007D5301"/>
    <w:rsid w:val="007D5BEA"/>
    <w:rsid w:val="007D5C55"/>
    <w:rsid w:val="007D5FA3"/>
    <w:rsid w:val="007D6301"/>
    <w:rsid w:val="007D6750"/>
    <w:rsid w:val="007D6A3F"/>
    <w:rsid w:val="007E091B"/>
    <w:rsid w:val="007E0D54"/>
    <w:rsid w:val="007E1288"/>
    <w:rsid w:val="007E1D47"/>
    <w:rsid w:val="007E3414"/>
    <w:rsid w:val="007E5AFC"/>
    <w:rsid w:val="007E6540"/>
    <w:rsid w:val="007E7349"/>
    <w:rsid w:val="007E776B"/>
    <w:rsid w:val="007E7B21"/>
    <w:rsid w:val="007E7B43"/>
    <w:rsid w:val="007F2A10"/>
    <w:rsid w:val="007F33A4"/>
    <w:rsid w:val="007F41C2"/>
    <w:rsid w:val="007F41D4"/>
    <w:rsid w:val="007F4CFE"/>
    <w:rsid w:val="007F56E3"/>
    <w:rsid w:val="007F578A"/>
    <w:rsid w:val="007F6796"/>
    <w:rsid w:val="007F7236"/>
    <w:rsid w:val="007F73DB"/>
    <w:rsid w:val="00800E00"/>
    <w:rsid w:val="00801B40"/>
    <w:rsid w:val="008047B2"/>
    <w:rsid w:val="00805217"/>
    <w:rsid w:val="008053E7"/>
    <w:rsid w:val="00805FA4"/>
    <w:rsid w:val="00806267"/>
    <w:rsid w:val="00806766"/>
    <w:rsid w:val="00806F66"/>
    <w:rsid w:val="00807BB4"/>
    <w:rsid w:val="00807CFE"/>
    <w:rsid w:val="008120F4"/>
    <w:rsid w:val="008122CB"/>
    <w:rsid w:val="0081451C"/>
    <w:rsid w:val="00814528"/>
    <w:rsid w:val="00814809"/>
    <w:rsid w:val="00815FA9"/>
    <w:rsid w:val="00816230"/>
    <w:rsid w:val="00816878"/>
    <w:rsid w:val="00817B00"/>
    <w:rsid w:val="00817F50"/>
    <w:rsid w:val="008202CB"/>
    <w:rsid w:val="00820D0E"/>
    <w:rsid w:val="00820E54"/>
    <w:rsid w:val="00821C7E"/>
    <w:rsid w:val="0082290E"/>
    <w:rsid w:val="008242CF"/>
    <w:rsid w:val="00825F7B"/>
    <w:rsid w:val="0082630C"/>
    <w:rsid w:val="008264A0"/>
    <w:rsid w:val="00826C5D"/>
    <w:rsid w:val="00826EF5"/>
    <w:rsid w:val="008301EE"/>
    <w:rsid w:val="0083148D"/>
    <w:rsid w:val="008325FB"/>
    <w:rsid w:val="008326AB"/>
    <w:rsid w:val="0083339D"/>
    <w:rsid w:val="00834BFA"/>
    <w:rsid w:val="00834E3F"/>
    <w:rsid w:val="00836012"/>
    <w:rsid w:val="00836C64"/>
    <w:rsid w:val="00836EB7"/>
    <w:rsid w:val="00837029"/>
    <w:rsid w:val="0084053D"/>
    <w:rsid w:val="008408D5"/>
    <w:rsid w:val="00840B93"/>
    <w:rsid w:val="00842398"/>
    <w:rsid w:val="00844571"/>
    <w:rsid w:val="00845A18"/>
    <w:rsid w:val="00845A68"/>
    <w:rsid w:val="00845D07"/>
    <w:rsid w:val="00847702"/>
    <w:rsid w:val="00847F32"/>
    <w:rsid w:val="00850560"/>
    <w:rsid w:val="00850592"/>
    <w:rsid w:val="008523CE"/>
    <w:rsid w:val="008525EB"/>
    <w:rsid w:val="008526F4"/>
    <w:rsid w:val="00852F45"/>
    <w:rsid w:val="00853973"/>
    <w:rsid w:val="00854A6A"/>
    <w:rsid w:val="008556A9"/>
    <w:rsid w:val="008557A5"/>
    <w:rsid w:val="008560D5"/>
    <w:rsid w:val="00856681"/>
    <w:rsid w:val="008566E5"/>
    <w:rsid w:val="00856DFA"/>
    <w:rsid w:val="00857580"/>
    <w:rsid w:val="00857A12"/>
    <w:rsid w:val="00860177"/>
    <w:rsid w:val="00860B4A"/>
    <w:rsid w:val="00860E44"/>
    <w:rsid w:val="008623D4"/>
    <w:rsid w:val="0086254D"/>
    <w:rsid w:val="008627E4"/>
    <w:rsid w:val="00862E6D"/>
    <w:rsid w:val="008630FF"/>
    <w:rsid w:val="008636ED"/>
    <w:rsid w:val="00863E8C"/>
    <w:rsid w:val="00864291"/>
    <w:rsid w:val="0086542F"/>
    <w:rsid w:val="0086543B"/>
    <w:rsid w:val="00865598"/>
    <w:rsid w:val="0086612D"/>
    <w:rsid w:val="00870B69"/>
    <w:rsid w:val="00872629"/>
    <w:rsid w:val="00872ECA"/>
    <w:rsid w:val="00875FBE"/>
    <w:rsid w:val="008803C0"/>
    <w:rsid w:val="00880420"/>
    <w:rsid w:val="00880E62"/>
    <w:rsid w:val="0088103E"/>
    <w:rsid w:val="00882935"/>
    <w:rsid w:val="00883054"/>
    <w:rsid w:val="0088331F"/>
    <w:rsid w:val="00883850"/>
    <w:rsid w:val="008851BF"/>
    <w:rsid w:val="00885E4C"/>
    <w:rsid w:val="008860B3"/>
    <w:rsid w:val="008860F9"/>
    <w:rsid w:val="008861D0"/>
    <w:rsid w:val="00887C91"/>
    <w:rsid w:val="008912C0"/>
    <w:rsid w:val="00892AE9"/>
    <w:rsid w:val="00893677"/>
    <w:rsid w:val="008939DF"/>
    <w:rsid w:val="008941F3"/>
    <w:rsid w:val="00897AF5"/>
    <w:rsid w:val="008A1A7B"/>
    <w:rsid w:val="008A2537"/>
    <w:rsid w:val="008A3C3A"/>
    <w:rsid w:val="008A68B8"/>
    <w:rsid w:val="008B30EE"/>
    <w:rsid w:val="008B39E2"/>
    <w:rsid w:val="008B3E4A"/>
    <w:rsid w:val="008B401C"/>
    <w:rsid w:val="008B5C8C"/>
    <w:rsid w:val="008B5E62"/>
    <w:rsid w:val="008B7BDE"/>
    <w:rsid w:val="008C02DD"/>
    <w:rsid w:val="008C076C"/>
    <w:rsid w:val="008C0DAE"/>
    <w:rsid w:val="008C1743"/>
    <w:rsid w:val="008C191D"/>
    <w:rsid w:val="008C1A18"/>
    <w:rsid w:val="008C2158"/>
    <w:rsid w:val="008C2D29"/>
    <w:rsid w:val="008C2FEE"/>
    <w:rsid w:val="008C4DC7"/>
    <w:rsid w:val="008C50F6"/>
    <w:rsid w:val="008C6A7D"/>
    <w:rsid w:val="008D0B6C"/>
    <w:rsid w:val="008D2A4C"/>
    <w:rsid w:val="008D3143"/>
    <w:rsid w:val="008D35AD"/>
    <w:rsid w:val="008D3662"/>
    <w:rsid w:val="008D4EE6"/>
    <w:rsid w:val="008D5475"/>
    <w:rsid w:val="008E0F70"/>
    <w:rsid w:val="008E167D"/>
    <w:rsid w:val="008E16F1"/>
    <w:rsid w:val="008E2420"/>
    <w:rsid w:val="008E2ED3"/>
    <w:rsid w:val="008E5454"/>
    <w:rsid w:val="008E5E85"/>
    <w:rsid w:val="008E612E"/>
    <w:rsid w:val="008E6B68"/>
    <w:rsid w:val="008F04B5"/>
    <w:rsid w:val="008F5C32"/>
    <w:rsid w:val="008F6771"/>
    <w:rsid w:val="008F6BD0"/>
    <w:rsid w:val="008F7F1B"/>
    <w:rsid w:val="00900003"/>
    <w:rsid w:val="00900C88"/>
    <w:rsid w:val="00900FCE"/>
    <w:rsid w:val="00901F17"/>
    <w:rsid w:val="009021E1"/>
    <w:rsid w:val="0090225D"/>
    <w:rsid w:val="0090334B"/>
    <w:rsid w:val="0090339F"/>
    <w:rsid w:val="0090390E"/>
    <w:rsid w:val="009043DE"/>
    <w:rsid w:val="00904A67"/>
    <w:rsid w:val="0090503F"/>
    <w:rsid w:val="00906DA6"/>
    <w:rsid w:val="00910DBD"/>
    <w:rsid w:val="009116A5"/>
    <w:rsid w:val="00911E04"/>
    <w:rsid w:val="00912541"/>
    <w:rsid w:val="0091390F"/>
    <w:rsid w:val="00913C63"/>
    <w:rsid w:val="0091658B"/>
    <w:rsid w:val="009204C3"/>
    <w:rsid w:val="009207B4"/>
    <w:rsid w:val="00920C74"/>
    <w:rsid w:val="00920E97"/>
    <w:rsid w:val="009234A3"/>
    <w:rsid w:val="00923C62"/>
    <w:rsid w:val="00923FA0"/>
    <w:rsid w:val="00924650"/>
    <w:rsid w:val="00924798"/>
    <w:rsid w:val="00924AD2"/>
    <w:rsid w:val="00924B7E"/>
    <w:rsid w:val="0092571B"/>
    <w:rsid w:val="00927B5D"/>
    <w:rsid w:val="00927BFE"/>
    <w:rsid w:val="00930A80"/>
    <w:rsid w:val="00931EEA"/>
    <w:rsid w:val="00932274"/>
    <w:rsid w:val="00932F3F"/>
    <w:rsid w:val="00933798"/>
    <w:rsid w:val="00933CC2"/>
    <w:rsid w:val="00933D7B"/>
    <w:rsid w:val="00934AE2"/>
    <w:rsid w:val="00934B28"/>
    <w:rsid w:val="00936CEE"/>
    <w:rsid w:val="0093743D"/>
    <w:rsid w:val="009377BE"/>
    <w:rsid w:val="00937A0D"/>
    <w:rsid w:val="00937CD4"/>
    <w:rsid w:val="00940686"/>
    <w:rsid w:val="009406E7"/>
    <w:rsid w:val="00940A6D"/>
    <w:rsid w:val="00941AE4"/>
    <w:rsid w:val="00941B36"/>
    <w:rsid w:val="00941D39"/>
    <w:rsid w:val="00942E8C"/>
    <w:rsid w:val="009430B2"/>
    <w:rsid w:val="009435AD"/>
    <w:rsid w:val="0094528C"/>
    <w:rsid w:val="009458CD"/>
    <w:rsid w:val="009460B9"/>
    <w:rsid w:val="00946E54"/>
    <w:rsid w:val="009507C2"/>
    <w:rsid w:val="00950E7C"/>
    <w:rsid w:val="0095138E"/>
    <w:rsid w:val="00952513"/>
    <w:rsid w:val="00952CA7"/>
    <w:rsid w:val="009535CE"/>
    <w:rsid w:val="00953EE6"/>
    <w:rsid w:val="009544DD"/>
    <w:rsid w:val="00955132"/>
    <w:rsid w:val="00956426"/>
    <w:rsid w:val="0095707D"/>
    <w:rsid w:val="00957690"/>
    <w:rsid w:val="00960A6D"/>
    <w:rsid w:val="009616B2"/>
    <w:rsid w:val="00963BC6"/>
    <w:rsid w:val="00964D88"/>
    <w:rsid w:val="0096647F"/>
    <w:rsid w:val="00966D05"/>
    <w:rsid w:val="00967312"/>
    <w:rsid w:val="009679A2"/>
    <w:rsid w:val="009703EE"/>
    <w:rsid w:val="0097316F"/>
    <w:rsid w:val="00973464"/>
    <w:rsid w:val="00973B22"/>
    <w:rsid w:val="00974863"/>
    <w:rsid w:val="0097549D"/>
    <w:rsid w:val="0097625B"/>
    <w:rsid w:val="009767B5"/>
    <w:rsid w:val="00977B1C"/>
    <w:rsid w:val="00982CD2"/>
    <w:rsid w:val="00982E47"/>
    <w:rsid w:val="00984A78"/>
    <w:rsid w:val="00984BED"/>
    <w:rsid w:val="00984BFA"/>
    <w:rsid w:val="00986958"/>
    <w:rsid w:val="00986F29"/>
    <w:rsid w:val="00990F34"/>
    <w:rsid w:val="009916E3"/>
    <w:rsid w:val="00991997"/>
    <w:rsid w:val="00991CAC"/>
    <w:rsid w:val="00991D34"/>
    <w:rsid w:val="00991FC7"/>
    <w:rsid w:val="009924FC"/>
    <w:rsid w:val="00992A4A"/>
    <w:rsid w:val="00992D70"/>
    <w:rsid w:val="00993330"/>
    <w:rsid w:val="0099378C"/>
    <w:rsid w:val="0099388E"/>
    <w:rsid w:val="00995F17"/>
    <w:rsid w:val="00996168"/>
    <w:rsid w:val="009A03A5"/>
    <w:rsid w:val="009A16D3"/>
    <w:rsid w:val="009A3254"/>
    <w:rsid w:val="009A37D3"/>
    <w:rsid w:val="009A542A"/>
    <w:rsid w:val="009A7445"/>
    <w:rsid w:val="009A771C"/>
    <w:rsid w:val="009A7752"/>
    <w:rsid w:val="009B071C"/>
    <w:rsid w:val="009B086B"/>
    <w:rsid w:val="009B127E"/>
    <w:rsid w:val="009B18F3"/>
    <w:rsid w:val="009B381E"/>
    <w:rsid w:val="009B383D"/>
    <w:rsid w:val="009B400A"/>
    <w:rsid w:val="009B428B"/>
    <w:rsid w:val="009B5138"/>
    <w:rsid w:val="009B53F9"/>
    <w:rsid w:val="009B632C"/>
    <w:rsid w:val="009B6360"/>
    <w:rsid w:val="009B6BDC"/>
    <w:rsid w:val="009C14E2"/>
    <w:rsid w:val="009C1C09"/>
    <w:rsid w:val="009C1E96"/>
    <w:rsid w:val="009C1F4F"/>
    <w:rsid w:val="009C22BE"/>
    <w:rsid w:val="009C295F"/>
    <w:rsid w:val="009C2FA0"/>
    <w:rsid w:val="009C44AA"/>
    <w:rsid w:val="009C4C65"/>
    <w:rsid w:val="009C56AC"/>
    <w:rsid w:val="009C6025"/>
    <w:rsid w:val="009C6EDE"/>
    <w:rsid w:val="009C76BE"/>
    <w:rsid w:val="009D0419"/>
    <w:rsid w:val="009D0ED2"/>
    <w:rsid w:val="009D1ED1"/>
    <w:rsid w:val="009D254D"/>
    <w:rsid w:val="009D2D2E"/>
    <w:rsid w:val="009D3400"/>
    <w:rsid w:val="009D5291"/>
    <w:rsid w:val="009D52EB"/>
    <w:rsid w:val="009D5A5F"/>
    <w:rsid w:val="009D5C4D"/>
    <w:rsid w:val="009D5F14"/>
    <w:rsid w:val="009D69D5"/>
    <w:rsid w:val="009D6A1E"/>
    <w:rsid w:val="009D7511"/>
    <w:rsid w:val="009E1774"/>
    <w:rsid w:val="009E1EFF"/>
    <w:rsid w:val="009E20D3"/>
    <w:rsid w:val="009E21F2"/>
    <w:rsid w:val="009E2998"/>
    <w:rsid w:val="009E38CE"/>
    <w:rsid w:val="009E3B95"/>
    <w:rsid w:val="009E5BF8"/>
    <w:rsid w:val="009E66E2"/>
    <w:rsid w:val="009F11E1"/>
    <w:rsid w:val="009F12EC"/>
    <w:rsid w:val="009F167C"/>
    <w:rsid w:val="009F1D45"/>
    <w:rsid w:val="009F238B"/>
    <w:rsid w:val="009F3176"/>
    <w:rsid w:val="009F3AA7"/>
    <w:rsid w:val="009F418F"/>
    <w:rsid w:val="009F4FE2"/>
    <w:rsid w:val="009F5508"/>
    <w:rsid w:val="009F7A56"/>
    <w:rsid w:val="00A0025D"/>
    <w:rsid w:val="00A0066C"/>
    <w:rsid w:val="00A0223D"/>
    <w:rsid w:val="00A022FB"/>
    <w:rsid w:val="00A03EE0"/>
    <w:rsid w:val="00A040A0"/>
    <w:rsid w:val="00A0521B"/>
    <w:rsid w:val="00A05C85"/>
    <w:rsid w:val="00A06342"/>
    <w:rsid w:val="00A07358"/>
    <w:rsid w:val="00A11099"/>
    <w:rsid w:val="00A11389"/>
    <w:rsid w:val="00A1332A"/>
    <w:rsid w:val="00A14BA5"/>
    <w:rsid w:val="00A16341"/>
    <w:rsid w:val="00A20980"/>
    <w:rsid w:val="00A209A8"/>
    <w:rsid w:val="00A20C05"/>
    <w:rsid w:val="00A2234E"/>
    <w:rsid w:val="00A225F6"/>
    <w:rsid w:val="00A23E89"/>
    <w:rsid w:val="00A24576"/>
    <w:rsid w:val="00A2488C"/>
    <w:rsid w:val="00A2557F"/>
    <w:rsid w:val="00A26369"/>
    <w:rsid w:val="00A269F1"/>
    <w:rsid w:val="00A3003B"/>
    <w:rsid w:val="00A300CB"/>
    <w:rsid w:val="00A308AD"/>
    <w:rsid w:val="00A311D3"/>
    <w:rsid w:val="00A32ED8"/>
    <w:rsid w:val="00A33140"/>
    <w:rsid w:val="00A37973"/>
    <w:rsid w:val="00A404AF"/>
    <w:rsid w:val="00A4065A"/>
    <w:rsid w:val="00A41E25"/>
    <w:rsid w:val="00A46504"/>
    <w:rsid w:val="00A46542"/>
    <w:rsid w:val="00A46E58"/>
    <w:rsid w:val="00A473FB"/>
    <w:rsid w:val="00A47454"/>
    <w:rsid w:val="00A51319"/>
    <w:rsid w:val="00A528FE"/>
    <w:rsid w:val="00A52FEA"/>
    <w:rsid w:val="00A5308C"/>
    <w:rsid w:val="00A541CA"/>
    <w:rsid w:val="00A548B3"/>
    <w:rsid w:val="00A54D77"/>
    <w:rsid w:val="00A555E2"/>
    <w:rsid w:val="00A57C0D"/>
    <w:rsid w:val="00A622AE"/>
    <w:rsid w:val="00A632F2"/>
    <w:rsid w:val="00A6414E"/>
    <w:rsid w:val="00A64BCA"/>
    <w:rsid w:val="00A66528"/>
    <w:rsid w:val="00A676F3"/>
    <w:rsid w:val="00A718EC"/>
    <w:rsid w:val="00A73A80"/>
    <w:rsid w:val="00A73BAB"/>
    <w:rsid w:val="00A74EAD"/>
    <w:rsid w:val="00A754D6"/>
    <w:rsid w:val="00A77C08"/>
    <w:rsid w:val="00A77ED3"/>
    <w:rsid w:val="00A809E1"/>
    <w:rsid w:val="00A80BAD"/>
    <w:rsid w:val="00A8176F"/>
    <w:rsid w:val="00A8285D"/>
    <w:rsid w:val="00A83DE1"/>
    <w:rsid w:val="00A8408F"/>
    <w:rsid w:val="00A84A41"/>
    <w:rsid w:val="00A91187"/>
    <w:rsid w:val="00A91617"/>
    <w:rsid w:val="00A93194"/>
    <w:rsid w:val="00A94CEF"/>
    <w:rsid w:val="00A94FA4"/>
    <w:rsid w:val="00A95863"/>
    <w:rsid w:val="00A96C58"/>
    <w:rsid w:val="00A96D7C"/>
    <w:rsid w:val="00A97BD3"/>
    <w:rsid w:val="00AA0E2D"/>
    <w:rsid w:val="00AA16FB"/>
    <w:rsid w:val="00AA260E"/>
    <w:rsid w:val="00AA536C"/>
    <w:rsid w:val="00AA5468"/>
    <w:rsid w:val="00AA57E9"/>
    <w:rsid w:val="00AA5E96"/>
    <w:rsid w:val="00AA64AC"/>
    <w:rsid w:val="00AA6A28"/>
    <w:rsid w:val="00AA743E"/>
    <w:rsid w:val="00AA7A45"/>
    <w:rsid w:val="00AB0688"/>
    <w:rsid w:val="00AB0A53"/>
    <w:rsid w:val="00AB201D"/>
    <w:rsid w:val="00AB2D57"/>
    <w:rsid w:val="00AB34D3"/>
    <w:rsid w:val="00AB5045"/>
    <w:rsid w:val="00AB588A"/>
    <w:rsid w:val="00AB5C7B"/>
    <w:rsid w:val="00AB6009"/>
    <w:rsid w:val="00AB6F84"/>
    <w:rsid w:val="00AB7D4C"/>
    <w:rsid w:val="00AC055E"/>
    <w:rsid w:val="00AC05FC"/>
    <w:rsid w:val="00AC1992"/>
    <w:rsid w:val="00AC26E9"/>
    <w:rsid w:val="00AC6925"/>
    <w:rsid w:val="00AC6C74"/>
    <w:rsid w:val="00AD06A7"/>
    <w:rsid w:val="00AD2EFF"/>
    <w:rsid w:val="00AD307F"/>
    <w:rsid w:val="00AD3261"/>
    <w:rsid w:val="00AD3C78"/>
    <w:rsid w:val="00AD41C4"/>
    <w:rsid w:val="00AD6CB2"/>
    <w:rsid w:val="00AD7C64"/>
    <w:rsid w:val="00AD7D7D"/>
    <w:rsid w:val="00AE01A3"/>
    <w:rsid w:val="00AE023A"/>
    <w:rsid w:val="00AE0771"/>
    <w:rsid w:val="00AE3771"/>
    <w:rsid w:val="00AE4106"/>
    <w:rsid w:val="00AE44E5"/>
    <w:rsid w:val="00AE4864"/>
    <w:rsid w:val="00AE530C"/>
    <w:rsid w:val="00AE67DE"/>
    <w:rsid w:val="00AE6919"/>
    <w:rsid w:val="00AE7BEE"/>
    <w:rsid w:val="00AF03FB"/>
    <w:rsid w:val="00AF064E"/>
    <w:rsid w:val="00AF1582"/>
    <w:rsid w:val="00AF1A2E"/>
    <w:rsid w:val="00AF22BE"/>
    <w:rsid w:val="00AF3F2C"/>
    <w:rsid w:val="00AF4C12"/>
    <w:rsid w:val="00AF7669"/>
    <w:rsid w:val="00B01ACF"/>
    <w:rsid w:val="00B01D39"/>
    <w:rsid w:val="00B04043"/>
    <w:rsid w:val="00B055FF"/>
    <w:rsid w:val="00B0694D"/>
    <w:rsid w:val="00B077E4"/>
    <w:rsid w:val="00B1377B"/>
    <w:rsid w:val="00B1624A"/>
    <w:rsid w:val="00B163DA"/>
    <w:rsid w:val="00B17141"/>
    <w:rsid w:val="00B212EA"/>
    <w:rsid w:val="00B218BF"/>
    <w:rsid w:val="00B24A03"/>
    <w:rsid w:val="00B24C08"/>
    <w:rsid w:val="00B25544"/>
    <w:rsid w:val="00B25FC5"/>
    <w:rsid w:val="00B264DD"/>
    <w:rsid w:val="00B303E3"/>
    <w:rsid w:val="00B31C87"/>
    <w:rsid w:val="00B32688"/>
    <w:rsid w:val="00B32A24"/>
    <w:rsid w:val="00B3374D"/>
    <w:rsid w:val="00B35AC1"/>
    <w:rsid w:val="00B36041"/>
    <w:rsid w:val="00B40EAD"/>
    <w:rsid w:val="00B4259F"/>
    <w:rsid w:val="00B4351D"/>
    <w:rsid w:val="00B43D77"/>
    <w:rsid w:val="00B444A8"/>
    <w:rsid w:val="00B44AF9"/>
    <w:rsid w:val="00B46B21"/>
    <w:rsid w:val="00B47D76"/>
    <w:rsid w:val="00B50483"/>
    <w:rsid w:val="00B51D4A"/>
    <w:rsid w:val="00B559D3"/>
    <w:rsid w:val="00B56291"/>
    <w:rsid w:val="00B56611"/>
    <w:rsid w:val="00B56710"/>
    <w:rsid w:val="00B573D3"/>
    <w:rsid w:val="00B5775B"/>
    <w:rsid w:val="00B61767"/>
    <w:rsid w:val="00B63909"/>
    <w:rsid w:val="00B6432A"/>
    <w:rsid w:val="00B64A31"/>
    <w:rsid w:val="00B65107"/>
    <w:rsid w:val="00B66988"/>
    <w:rsid w:val="00B67E47"/>
    <w:rsid w:val="00B70E79"/>
    <w:rsid w:val="00B7110E"/>
    <w:rsid w:val="00B7130B"/>
    <w:rsid w:val="00B72FDC"/>
    <w:rsid w:val="00B73A40"/>
    <w:rsid w:val="00B73A57"/>
    <w:rsid w:val="00B74D40"/>
    <w:rsid w:val="00B7502B"/>
    <w:rsid w:val="00B759F9"/>
    <w:rsid w:val="00B76CDE"/>
    <w:rsid w:val="00B773D4"/>
    <w:rsid w:val="00B80A77"/>
    <w:rsid w:val="00B81B08"/>
    <w:rsid w:val="00B856EA"/>
    <w:rsid w:val="00B86310"/>
    <w:rsid w:val="00B871E7"/>
    <w:rsid w:val="00B90A87"/>
    <w:rsid w:val="00B91FA1"/>
    <w:rsid w:val="00B926E3"/>
    <w:rsid w:val="00B92B4F"/>
    <w:rsid w:val="00B92B66"/>
    <w:rsid w:val="00B94D7F"/>
    <w:rsid w:val="00B94FC8"/>
    <w:rsid w:val="00B95161"/>
    <w:rsid w:val="00B96DBC"/>
    <w:rsid w:val="00B9733F"/>
    <w:rsid w:val="00B973E3"/>
    <w:rsid w:val="00BA08A9"/>
    <w:rsid w:val="00BA0CD0"/>
    <w:rsid w:val="00BA0D28"/>
    <w:rsid w:val="00BA2BF0"/>
    <w:rsid w:val="00BA65DF"/>
    <w:rsid w:val="00BA6AC8"/>
    <w:rsid w:val="00BA7DA5"/>
    <w:rsid w:val="00BB046F"/>
    <w:rsid w:val="00BB0638"/>
    <w:rsid w:val="00BB26EF"/>
    <w:rsid w:val="00BB3DE8"/>
    <w:rsid w:val="00BB45AC"/>
    <w:rsid w:val="00BB4ACA"/>
    <w:rsid w:val="00BB5F06"/>
    <w:rsid w:val="00BB7A24"/>
    <w:rsid w:val="00BC03F1"/>
    <w:rsid w:val="00BC0957"/>
    <w:rsid w:val="00BC0A6E"/>
    <w:rsid w:val="00BC1C53"/>
    <w:rsid w:val="00BC3B39"/>
    <w:rsid w:val="00BC4D8C"/>
    <w:rsid w:val="00BC5311"/>
    <w:rsid w:val="00BC56DE"/>
    <w:rsid w:val="00BC5C57"/>
    <w:rsid w:val="00BC5DB6"/>
    <w:rsid w:val="00BC7A79"/>
    <w:rsid w:val="00BD03B2"/>
    <w:rsid w:val="00BD1005"/>
    <w:rsid w:val="00BD143C"/>
    <w:rsid w:val="00BD2BE2"/>
    <w:rsid w:val="00BD30F9"/>
    <w:rsid w:val="00BD38F9"/>
    <w:rsid w:val="00BD4893"/>
    <w:rsid w:val="00BD67B4"/>
    <w:rsid w:val="00BE0D21"/>
    <w:rsid w:val="00BE303D"/>
    <w:rsid w:val="00BE73A0"/>
    <w:rsid w:val="00BF0653"/>
    <w:rsid w:val="00BF0B8D"/>
    <w:rsid w:val="00BF0F4F"/>
    <w:rsid w:val="00BF1F7B"/>
    <w:rsid w:val="00BF37FE"/>
    <w:rsid w:val="00BF3FDA"/>
    <w:rsid w:val="00BF473C"/>
    <w:rsid w:val="00BF5376"/>
    <w:rsid w:val="00C01E49"/>
    <w:rsid w:val="00C02890"/>
    <w:rsid w:val="00C02AEB"/>
    <w:rsid w:val="00C0329D"/>
    <w:rsid w:val="00C04FFD"/>
    <w:rsid w:val="00C0533F"/>
    <w:rsid w:val="00C06038"/>
    <w:rsid w:val="00C06285"/>
    <w:rsid w:val="00C063AB"/>
    <w:rsid w:val="00C0700F"/>
    <w:rsid w:val="00C11270"/>
    <w:rsid w:val="00C11928"/>
    <w:rsid w:val="00C13786"/>
    <w:rsid w:val="00C14B0C"/>
    <w:rsid w:val="00C16C9F"/>
    <w:rsid w:val="00C17AA9"/>
    <w:rsid w:val="00C17B1B"/>
    <w:rsid w:val="00C20301"/>
    <w:rsid w:val="00C2071F"/>
    <w:rsid w:val="00C20C5B"/>
    <w:rsid w:val="00C22BD9"/>
    <w:rsid w:val="00C22CC1"/>
    <w:rsid w:val="00C231C4"/>
    <w:rsid w:val="00C234EB"/>
    <w:rsid w:val="00C23CCB"/>
    <w:rsid w:val="00C24252"/>
    <w:rsid w:val="00C2454C"/>
    <w:rsid w:val="00C24A85"/>
    <w:rsid w:val="00C24F12"/>
    <w:rsid w:val="00C24FCC"/>
    <w:rsid w:val="00C2575B"/>
    <w:rsid w:val="00C268E0"/>
    <w:rsid w:val="00C26C64"/>
    <w:rsid w:val="00C304F7"/>
    <w:rsid w:val="00C308F6"/>
    <w:rsid w:val="00C31F69"/>
    <w:rsid w:val="00C338E5"/>
    <w:rsid w:val="00C33C6E"/>
    <w:rsid w:val="00C34B9C"/>
    <w:rsid w:val="00C352C1"/>
    <w:rsid w:val="00C354FF"/>
    <w:rsid w:val="00C3689C"/>
    <w:rsid w:val="00C37825"/>
    <w:rsid w:val="00C37D9A"/>
    <w:rsid w:val="00C40ACA"/>
    <w:rsid w:val="00C40B5B"/>
    <w:rsid w:val="00C412D1"/>
    <w:rsid w:val="00C41467"/>
    <w:rsid w:val="00C419E1"/>
    <w:rsid w:val="00C41BC1"/>
    <w:rsid w:val="00C41BD4"/>
    <w:rsid w:val="00C41EB2"/>
    <w:rsid w:val="00C4303D"/>
    <w:rsid w:val="00C43E71"/>
    <w:rsid w:val="00C4439A"/>
    <w:rsid w:val="00C4478A"/>
    <w:rsid w:val="00C44B73"/>
    <w:rsid w:val="00C44D86"/>
    <w:rsid w:val="00C4552F"/>
    <w:rsid w:val="00C456EE"/>
    <w:rsid w:val="00C471E6"/>
    <w:rsid w:val="00C50514"/>
    <w:rsid w:val="00C513AC"/>
    <w:rsid w:val="00C51702"/>
    <w:rsid w:val="00C51E47"/>
    <w:rsid w:val="00C5205A"/>
    <w:rsid w:val="00C526A3"/>
    <w:rsid w:val="00C53696"/>
    <w:rsid w:val="00C536C1"/>
    <w:rsid w:val="00C53B9B"/>
    <w:rsid w:val="00C54240"/>
    <w:rsid w:val="00C54B69"/>
    <w:rsid w:val="00C555F4"/>
    <w:rsid w:val="00C562B8"/>
    <w:rsid w:val="00C57655"/>
    <w:rsid w:val="00C57E77"/>
    <w:rsid w:val="00C6008C"/>
    <w:rsid w:val="00C617DE"/>
    <w:rsid w:val="00C61CBA"/>
    <w:rsid w:val="00C628CE"/>
    <w:rsid w:val="00C63089"/>
    <w:rsid w:val="00C63BCE"/>
    <w:rsid w:val="00C63F61"/>
    <w:rsid w:val="00C640A0"/>
    <w:rsid w:val="00C64270"/>
    <w:rsid w:val="00C65408"/>
    <w:rsid w:val="00C6767E"/>
    <w:rsid w:val="00C71979"/>
    <w:rsid w:val="00C71DFB"/>
    <w:rsid w:val="00C7239C"/>
    <w:rsid w:val="00C73D6C"/>
    <w:rsid w:val="00C763AA"/>
    <w:rsid w:val="00C76464"/>
    <w:rsid w:val="00C76D8F"/>
    <w:rsid w:val="00C774AC"/>
    <w:rsid w:val="00C77B29"/>
    <w:rsid w:val="00C77C32"/>
    <w:rsid w:val="00C80416"/>
    <w:rsid w:val="00C80BB4"/>
    <w:rsid w:val="00C80DE9"/>
    <w:rsid w:val="00C811B0"/>
    <w:rsid w:val="00C82054"/>
    <w:rsid w:val="00C821BC"/>
    <w:rsid w:val="00C852CC"/>
    <w:rsid w:val="00C85F57"/>
    <w:rsid w:val="00C863D2"/>
    <w:rsid w:val="00C86659"/>
    <w:rsid w:val="00C8763E"/>
    <w:rsid w:val="00C878F5"/>
    <w:rsid w:val="00C87B64"/>
    <w:rsid w:val="00C87D73"/>
    <w:rsid w:val="00C901F8"/>
    <w:rsid w:val="00C907E4"/>
    <w:rsid w:val="00C9088C"/>
    <w:rsid w:val="00C91CCF"/>
    <w:rsid w:val="00C925B1"/>
    <w:rsid w:val="00C92DC2"/>
    <w:rsid w:val="00C93101"/>
    <w:rsid w:val="00C9415C"/>
    <w:rsid w:val="00C95772"/>
    <w:rsid w:val="00C96058"/>
    <w:rsid w:val="00C96EBB"/>
    <w:rsid w:val="00CA0064"/>
    <w:rsid w:val="00CA008B"/>
    <w:rsid w:val="00CA012C"/>
    <w:rsid w:val="00CA05CF"/>
    <w:rsid w:val="00CA06BD"/>
    <w:rsid w:val="00CA0CFD"/>
    <w:rsid w:val="00CA19B4"/>
    <w:rsid w:val="00CA1D2A"/>
    <w:rsid w:val="00CA2C76"/>
    <w:rsid w:val="00CA3B45"/>
    <w:rsid w:val="00CA502B"/>
    <w:rsid w:val="00CA5C89"/>
    <w:rsid w:val="00CA6254"/>
    <w:rsid w:val="00CA6385"/>
    <w:rsid w:val="00CA75CD"/>
    <w:rsid w:val="00CB0A08"/>
    <w:rsid w:val="00CB1871"/>
    <w:rsid w:val="00CB1D82"/>
    <w:rsid w:val="00CB273A"/>
    <w:rsid w:val="00CB2EB2"/>
    <w:rsid w:val="00CB5ACF"/>
    <w:rsid w:val="00CB5AEC"/>
    <w:rsid w:val="00CC008A"/>
    <w:rsid w:val="00CC1C59"/>
    <w:rsid w:val="00CC2060"/>
    <w:rsid w:val="00CC2626"/>
    <w:rsid w:val="00CC2C79"/>
    <w:rsid w:val="00CC469D"/>
    <w:rsid w:val="00CC4826"/>
    <w:rsid w:val="00CC7A73"/>
    <w:rsid w:val="00CD01F0"/>
    <w:rsid w:val="00CD02B9"/>
    <w:rsid w:val="00CD3173"/>
    <w:rsid w:val="00CD3523"/>
    <w:rsid w:val="00CD396F"/>
    <w:rsid w:val="00CD6972"/>
    <w:rsid w:val="00CD709F"/>
    <w:rsid w:val="00CD70A7"/>
    <w:rsid w:val="00CD7567"/>
    <w:rsid w:val="00CE1EB8"/>
    <w:rsid w:val="00CE39F3"/>
    <w:rsid w:val="00CE42F2"/>
    <w:rsid w:val="00CE5A40"/>
    <w:rsid w:val="00CE76D9"/>
    <w:rsid w:val="00CE7915"/>
    <w:rsid w:val="00CF1096"/>
    <w:rsid w:val="00CF25DF"/>
    <w:rsid w:val="00CF570D"/>
    <w:rsid w:val="00CF67A9"/>
    <w:rsid w:val="00CF69FA"/>
    <w:rsid w:val="00CF747E"/>
    <w:rsid w:val="00CF751A"/>
    <w:rsid w:val="00D01993"/>
    <w:rsid w:val="00D02DD9"/>
    <w:rsid w:val="00D03BB2"/>
    <w:rsid w:val="00D04B49"/>
    <w:rsid w:val="00D06BF6"/>
    <w:rsid w:val="00D0772F"/>
    <w:rsid w:val="00D104C8"/>
    <w:rsid w:val="00D10A30"/>
    <w:rsid w:val="00D10FC0"/>
    <w:rsid w:val="00D11D1E"/>
    <w:rsid w:val="00D11E7D"/>
    <w:rsid w:val="00D1343B"/>
    <w:rsid w:val="00D13B83"/>
    <w:rsid w:val="00D140F5"/>
    <w:rsid w:val="00D15F30"/>
    <w:rsid w:val="00D16A3C"/>
    <w:rsid w:val="00D173E0"/>
    <w:rsid w:val="00D20FB0"/>
    <w:rsid w:val="00D20FFE"/>
    <w:rsid w:val="00D220A5"/>
    <w:rsid w:val="00D22331"/>
    <w:rsid w:val="00D22977"/>
    <w:rsid w:val="00D22A15"/>
    <w:rsid w:val="00D23BEE"/>
    <w:rsid w:val="00D23F40"/>
    <w:rsid w:val="00D24425"/>
    <w:rsid w:val="00D24775"/>
    <w:rsid w:val="00D24922"/>
    <w:rsid w:val="00D25F27"/>
    <w:rsid w:val="00D26F30"/>
    <w:rsid w:val="00D302AE"/>
    <w:rsid w:val="00D30F80"/>
    <w:rsid w:val="00D32D9C"/>
    <w:rsid w:val="00D3397F"/>
    <w:rsid w:val="00D35138"/>
    <w:rsid w:val="00D3567D"/>
    <w:rsid w:val="00D35C4A"/>
    <w:rsid w:val="00D367C7"/>
    <w:rsid w:val="00D37315"/>
    <w:rsid w:val="00D3734E"/>
    <w:rsid w:val="00D37C6D"/>
    <w:rsid w:val="00D37D38"/>
    <w:rsid w:val="00D37D3A"/>
    <w:rsid w:val="00D400E3"/>
    <w:rsid w:val="00D401C7"/>
    <w:rsid w:val="00D40F8A"/>
    <w:rsid w:val="00D41F7B"/>
    <w:rsid w:val="00D4222D"/>
    <w:rsid w:val="00D4387A"/>
    <w:rsid w:val="00D44EDF"/>
    <w:rsid w:val="00D4514A"/>
    <w:rsid w:val="00D4515F"/>
    <w:rsid w:val="00D4568D"/>
    <w:rsid w:val="00D51678"/>
    <w:rsid w:val="00D51FD5"/>
    <w:rsid w:val="00D520DE"/>
    <w:rsid w:val="00D5235C"/>
    <w:rsid w:val="00D54C5E"/>
    <w:rsid w:val="00D55033"/>
    <w:rsid w:val="00D55199"/>
    <w:rsid w:val="00D551A4"/>
    <w:rsid w:val="00D55AF7"/>
    <w:rsid w:val="00D55B31"/>
    <w:rsid w:val="00D55B82"/>
    <w:rsid w:val="00D55F23"/>
    <w:rsid w:val="00D56AF6"/>
    <w:rsid w:val="00D61313"/>
    <w:rsid w:val="00D62D56"/>
    <w:rsid w:val="00D63663"/>
    <w:rsid w:val="00D656D4"/>
    <w:rsid w:val="00D6706D"/>
    <w:rsid w:val="00D676FA"/>
    <w:rsid w:val="00D72AE6"/>
    <w:rsid w:val="00D732E4"/>
    <w:rsid w:val="00D736F2"/>
    <w:rsid w:val="00D7378E"/>
    <w:rsid w:val="00D740B9"/>
    <w:rsid w:val="00D75691"/>
    <w:rsid w:val="00D7610F"/>
    <w:rsid w:val="00D766BA"/>
    <w:rsid w:val="00D7750E"/>
    <w:rsid w:val="00D775CA"/>
    <w:rsid w:val="00D817E3"/>
    <w:rsid w:val="00D8190A"/>
    <w:rsid w:val="00D819D3"/>
    <w:rsid w:val="00D81D3F"/>
    <w:rsid w:val="00D84A25"/>
    <w:rsid w:val="00D85C62"/>
    <w:rsid w:val="00D86337"/>
    <w:rsid w:val="00D86E56"/>
    <w:rsid w:val="00D918C4"/>
    <w:rsid w:val="00D92225"/>
    <w:rsid w:val="00D92BE7"/>
    <w:rsid w:val="00D93208"/>
    <w:rsid w:val="00D948C7"/>
    <w:rsid w:val="00D9546B"/>
    <w:rsid w:val="00D96283"/>
    <w:rsid w:val="00D971C7"/>
    <w:rsid w:val="00D97D65"/>
    <w:rsid w:val="00DA1526"/>
    <w:rsid w:val="00DA3853"/>
    <w:rsid w:val="00DA4960"/>
    <w:rsid w:val="00DA4A35"/>
    <w:rsid w:val="00DA6160"/>
    <w:rsid w:val="00DA6311"/>
    <w:rsid w:val="00DA6517"/>
    <w:rsid w:val="00DA6FD9"/>
    <w:rsid w:val="00DA7634"/>
    <w:rsid w:val="00DB2281"/>
    <w:rsid w:val="00DB302A"/>
    <w:rsid w:val="00DB4FC7"/>
    <w:rsid w:val="00DC1488"/>
    <w:rsid w:val="00DC1683"/>
    <w:rsid w:val="00DC2296"/>
    <w:rsid w:val="00DC35B9"/>
    <w:rsid w:val="00DC42B1"/>
    <w:rsid w:val="00DC47C1"/>
    <w:rsid w:val="00DC5364"/>
    <w:rsid w:val="00DC64AD"/>
    <w:rsid w:val="00DC6712"/>
    <w:rsid w:val="00DC6F19"/>
    <w:rsid w:val="00DC7BA4"/>
    <w:rsid w:val="00DD21AD"/>
    <w:rsid w:val="00DD3FE8"/>
    <w:rsid w:val="00DD41DB"/>
    <w:rsid w:val="00DD44BE"/>
    <w:rsid w:val="00DD5922"/>
    <w:rsid w:val="00DD7B42"/>
    <w:rsid w:val="00DE11E1"/>
    <w:rsid w:val="00DE305C"/>
    <w:rsid w:val="00DE3DB8"/>
    <w:rsid w:val="00DF0250"/>
    <w:rsid w:val="00DF2862"/>
    <w:rsid w:val="00DF30A7"/>
    <w:rsid w:val="00DF36C6"/>
    <w:rsid w:val="00DF4172"/>
    <w:rsid w:val="00DF464F"/>
    <w:rsid w:val="00DF4E2E"/>
    <w:rsid w:val="00DF69C0"/>
    <w:rsid w:val="00E00979"/>
    <w:rsid w:val="00E01A03"/>
    <w:rsid w:val="00E026F9"/>
    <w:rsid w:val="00E02794"/>
    <w:rsid w:val="00E0573E"/>
    <w:rsid w:val="00E07276"/>
    <w:rsid w:val="00E0741A"/>
    <w:rsid w:val="00E1131A"/>
    <w:rsid w:val="00E123B0"/>
    <w:rsid w:val="00E12493"/>
    <w:rsid w:val="00E13255"/>
    <w:rsid w:val="00E134F6"/>
    <w:rsid w:val="00E13BBA"/>
    <w:rsid w:val="00E16195"/>
    <w:rsid w:val="00E16C6C"/>
    <w:rsid w:val="00E170E6"/>
    <w:rsid w:val="00E17DC7"/>
    <w:rsid w:val="00E17E7B"/>
    <w:rsid w:val="00E20359"/>
    <w:rsid w:val="00E22222"/>
    <w:rsid w:val="00E2314F"/>
    <w:rsid w:val="00E24E9A"/>
    <w:rsid w:val="00E258C5"/>
    <w:rsid w:val="00E25A5E"/>
    <w:rsid w:val="00E265ED"/>
    <w:rsid w:val="00E26B9A"/>
    <w:rsid w:val="00E315A4"/>
    <w:rsid w:val="00E31F38"/>
    <w:rsid w:val="00E322F9"/>
    <w:rsid w:val="00E33583"/>
    <w:rsid w:val="00E33605"/>
    <w:rsid w:val="00E3385C"/>
    <w:rsid w:val="00E34A4B"/>
    <w:rsid w:val="00E3635F"/>
    <w:rsid w:val="00E37170"/>
    <w:rsid w:val="00E376F9"/>
    <w:rsid w:val="00E4015D"/>
    <w:rsid w:val="00E40275"/>
    <w:rsid w:val="00E41F8C"/>
    <w:rsid w:val="00E425BE"/>
    <w:rsid w:val="00E42F72"/>
    <w:rsid w:val="00E42F85"/>
    <w:rsid w:val="00E4311F"/>
    <w:rsid w:val="00E443FB"/>
    <w:rsid w:val="00E44CAA"/>
    <w:rsid w:val="00E5014B"/>
    <w:rsid w:val="00E521F7"/>
    <w:rsid w:val="00E52644"/>
    <w:rsid w:val="00E52948"/>
    <w:rsid w:val="00E52AF3"/>
    <w:rsid w:val="00E53B5A"/>
    <w:rsid w:val="00E60D26"/>
    <w:rsid w:val="00E6289C"/>
    <w:rsid w:val="00E63FE2"/>
    <w:rsid w:val="00E64421"/>
    <w:rsid w:val="00E67231"/>
    <w:rsid w:val="00E70FD3"/>
    <w:rsid w:val="00E71421"/>
    <w:rsid w:val="00E72D89"/>
    <w:rsid w:val="00E75019"/>
    <w:rsid w:val="00E7511E"/>
    <w:rsid w:val="00E75E3F"/>
    <w:rsid w:val="00E76C33"/>
    <w:rsid w:val="00E777BB"/>
    <w:rsid w:val="00E820E5"/>
    <w:rsid w:val="00E8213A"/>
    <w:rsid w:val="00E84199"/>
    <w:rsid w:val="00E844B4"/>
    <w:rsid w:val="00E85D7E"/>
    <w:rsid w:val="00E865FB"/>
    <w:rsid w:val="00E8781A"/>
    <w:rsid w:val="00E9082E"/>
    <w:rsid w:val="00E91190"/>
    <w:rsid w:val="00E911B3"/>
    <w:rsid w:val="00E914B6"/>
    <w:rsid w:val="00E917B9"/>
    <w:rsid w:val="00E92538"/>
    <w:rsid w:val="00E935A6"/>
    <w:rsid w:val="00E94488"/>
    <w:rsid w:val="00E94BAA"/>
    <w:rsid w:val="00E95493"/>
    <w:rsid w:val="00E9608B"/>
    <w:rsid w:val="00E96C6D"/>
    <w:rsid w:val="00EA1533"/>
    <w:rsid w:val="00EA2664"/>
    <w:rsid w:val="00EA266B"/>
    <w:rsid w:val="00EA2E21"/>
    <w:rsid w:val="00EA7C35"/>
    <w:rsid w:val="00EB288D"/>
    <w:rsid w:val="00EB2FC7"/>
    <w:rsid w:val="00EB46AF"/>
    <w:rsid w:val="00EB4FA0"/>
    <w:rsid w:val="00EB5265"/>
    <w:rsid w:val="00EB558B"/>
    <w:rsid w:val="00EC0BF9"/>
    <w:rsid w:val="00EC0D13"/>
    <w:rsid w:val="00EC1845"/>
    <w:rsid w:val="00EC1E23"/>
    <w:rsid w:val="00EC25FC"/>
    <w:rsid w:val="00EC28F0"/>
    <w:rsid w:val="00EC49A0"/>
    <w:rsid w:val="00EC4C8F"/>
    <w:rsid w:val="00EC4D3F"/>
    <w:rsid w:val="00EC55B2"/>
    <w:rsid w:val="00EC709C"/>
    <w:rsid w:val="00EC7B5F"/>
    <w:rsid w:val="00ED109B"/>
    <w:rsid w:val="00ED14F4"/>
    <w:rsid w:val="00ED1877"/>
    <w:rsid w:val="00ED255E"/>
    <w:rsid w:val="00ED26AE"/>
    <w:rsid w:val="00ED3D66"/>
    <w:rsid w:val="00ED3D89"/>
    <w:rsid w:val="00ED4413"/>
    <w:rsid w:val="00ED47D6"/>
    <w:rsid w:val="00ED4C54"/>
    <w:rsid w:val="00ED6060"/>
    <w:rsid w:val="00ED630E"/>
    <w:rsid w:val="00ED670A"/>
    <w:rsid w:val="00ED705B"/>
    <w:rsid w:val="00ED7803"/>
    <w:rsid w:val="00EE2690"/>
    <w:rsid w:val="00EE2AF1"/>
    <w:rsid w:val="00EE437B"/>
    <w:rsid w:val="00EE509E"/>
    <w:rsid w:val="00EE652A"/>
    <w:rsid w:val="00EE6C20"/>
    <w:rsid w:val="00EE7367"/>
    <w:rsid w:val="00EF1058"/>
    <w:rsid w:val="00EF26CB"/>
    <w:rsid w:val="00EF39C7"/>
    <w:rsid w:val="00EF478D"/>
    <w:rsid w:val="00EF5FF5"/>
    <w:rsid w:val="00EF6570"/>
    <w:rsid w:val="00EF6EA6"/>
    <w:rsid w:val="00EF7119"/>
    <w:rsid w:val="00F00941"/>
    <w:rsid w:val="00F00C32"/>
    <w:rsid w:val="00F00F7F"/>
    <w:rsid w:val="00F01A1C"/>
    <w:rsid w:val="00F02037"/>
    <w:rsid w:val="00F050FA"/>
    <w:rsid w:val="00F05A7E"/>
    <w:rsid w:val="00F068D1"/>
    <w:rsid w:val="00F07520"/>
    <w:rsid w:val="00F07DDB"/>
    <w:rsid w:val="00F1025A"/>
    <w:rsid w:val="00F103C9"/>
    <w:rsid w:val="00F11C35"/>
    <w:rsid w:val="00F120B7"/>
    <w:rsid w:val="00F122DA"/>
    <w:rsid w:val="00F1253E"/>
    <w:rsid w:val="00F133E8"/>
    <w:rsid w:val="00F158F9"/>
    <w:rsid w:val="00F1602F"/>
    <w:rsid w:val="00F16827"/>
    <w:rsid w:val="00F16C41"/>
    <w:rsid w:val="00F212BE"/>
    <w:rsid w:val="00F24352"/>
    <w:rsid w:val="00F252E6"/>
    <w:rsid w:val="00F25A50"/>
    <w:rsid w:val="00F260C6"/>
    <w:rsid w:val="00F26340"/>
    <w:rsid w:val="00F26585"/>
    <w:rsid w:val="00F30DBE"/>
    <w:rsid w:val="00F31888"/>
    <w:rsid w:val="00F32CA6"/>
    <w:rsid w:val="00F36308"/>
    <w:rsid w:val="00F36E34"/>
    <w:rsid w:val="00F37A8C"/>
    <w:rsid w:val="00F418FC"/>
    <w:rsid w:val="00F41CA6"/>
    <w:rsid w:val="00F42B40"/>
    <w:rsid w:val="00F42BB1"/>
    <w:rsid w:val="00F43D1F"/>
    <w:rsid w:val="00F441AB"/>
    <w:rsid w:val="00F44369"/>
    <w:rsid w:val="00F4537F"/>
    <w:rsid w:val="00F45607"/>
    <w:rsid w:val="00F46A8C"/>
    <w:rsid w:val="00F47306"/>
    <w:rsid w:val="00F4765F"/>
    <w:rsid w:val="00F50631"/>
    <w:rsid w:val="00F513FC"/>
    <w:rsid w:val="00F52195"/>
    <w:rsid w:val="00F52D15"/>
    <w:rsid w:val="00F53022"/>
    <w:rsid w:val="00F540F6"/>
    <w:rsid w:val="00F542E4"/>
    <w:rsid w:val="00F54660"/>
    <w:rsid w:val="00F57382"/>
    <w:rsid w:val="00F57883"/>
    <w:rsid w:val="00F57A77"/>
    <w:rsid w:val="00F60227"/>
    <w:rsid w:val="00F6128B"/>
    <w:rsid w:val="00F616AB"/>
    <w:rsid w:val="00F62C34"/>
    <w:rsid w:val="00F634FB"/>
    <w:rsid w:val="00F63504"/>
    <w:rsid w:val="00F639A2"/>
    <w:rsid w:val="00F6457C"/>
    <w:rsid w:val="00F66201"/>
    <w:rsid w:val="00F6737C"/>
    <w:rsid w:val="00F705A4"/>
    <w:rsid w:val="00F712A4"/>
    <w:rsid w:val="00F71BC7"/>
    <w:rsid w:val="00F72DE5"/>
    <w:rsid w:val="00F73404"/>
    <w:rsid w:val="00F74C16"/>
    <w:rsid w:val="00F76427"/>
    <w:rsid w:val="00F7689C"/>
    <w:rsid w:val="00F76D64"/>
    <w:rsid w:val="00F77F66"/>
    <w:rsid w:val="00F82BFE"/>
    <w:rsid w:val="00F83CEF"/>
    <w:rsid w:val="00F84117"/>
    <w:rsid w:val="00F853C3"/>
    <w:rsid w:val="00F8723C"/>
    <w:rsid w:val="00F9188D"/>
    <w:rsid w:val="00F91B9B"/>
    <w:rsid w:val="00F91E10"/>
    <w:rsid w:val="00F93D6A"/>
    <w:rsid w:val="00F94A59"/>
    <w:rsid w:val="00F94A9B"/>
    <w:rsid w:val="00F94BA4"/>
    <w:rsid w:val="00F95233"/>
    <w:rsid w:val="00F95D06"/>
    <w:rsid w:val="00F97844"/>
    <w:rsid w:val="00FA0C39"/>
    <w:rsid w:val="00FA1065"/>
    <w:rsid w:val="00FA3692"/>
    <w:rsid w:val="00FA77F4"/>
    <w:rsid w:val="00FA7A00"/>
    <w:rsid w:val="00FB0023"/>
    <w:rsid w:val="00FB0308"/>
    <w:rsid w:val="00FB0C3A"/>
    <w:rsid w:val="00FB0EA2"/>
    <w:rsid w:val="00FB0FBE"/>
    <w:rsid w:val="00FB20DE"/>
    <w:rsid w:val="00FB214D"/>
    <w:rsid w:val="00FB3544"/>
    <w:rsid w:val="00FB3DD4"/>
    <w:rsid w:val="00FB42BF"/>
    <w:rsid w:val="00FB48CB"/>
    <w:rsid w:val="00FB529C"/>
    <w:rsid w:val="00FB75D5"/>
    <w:rsid w:val="00FC15AF"/>
    <w:rsid w:val="00FC376A"/>
    <w:rsid w:val="00FC48DA"/>
    <w:rsid w:val="00FC5641"/>
    <w:rsid w:val="00FC5F76"/>
    <w:rsid w:val="00FC6917"/>
    <w:rsid w:val="00FC6DBB"/>
    <w:rsid w:val="00FC6F3D"/>
    <w:rsid w:val="00FC7024"/>
    <w:rsid w:val="00FC77C5"/>
    <w:rsid w:val="00FD0110"/>
    <w:rsid w:val="00FD1599"/>
    <w:rsid w:val="00FD1F5E"/>
    <w:rsid w:val="00FD34FF"/>
    <w:rsid w:val="00FD52DB"/>
    <w:rsid w:val="00FD7218"/>
    <w:rsid w:val="00FE0421"/>
    <w:rsid w:val="00FE0AB9"/>
    <w:rsid w:val="00FE173F"/>
    <w:rsid w:val="00FE1F71"/>
    <w:rsid w:val="00FE1F96"/>
    <w:rsid w:val="00FE262D"/>
    <w:rsid w:val="00FE3A5B"/>
    <w:rsid w:val="00FE3C5B"/>
    <w:rsid w:val="00FE6C26"/>
    <w:rsid w:val="00FF04CF"/>
    <w:rsid w:val="00FF0866"/>
    <w:rsid w:val="00FF2633"/>
    <w:rsid w:val="00FF2D53"/>
    <w:rsid w:val="00FF3D66"/>
    <w:rsid w:val="00FF543E"/>
    <w:rsid w:val="00FF66CB"/>
    <w:rsid w:val="4AE03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77A4F"/>
  <w15:chartTrackingRefBased/>
  <w15:docId w15:val="{A791E9D5-F529-477B-95E3-DF404B83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58E"/>
    <w:pPr>
      <w:jc w:val="both"/>
    </w:pPr>
    <w:rPr>
      <w:lang w:val="en-GB"/>
    </w:rPr>
  </w:style>
  <w:style w:type="paragraph" w:styleId="Titre1">
    <w:name w:val="heading 1"/>
    <w:basedOn w:val="Normal"/>
    <w:next w:val="Normal"/>
    <w:link w:val="Titre1Car"/>
    <w:uiPriority w:val="9"/>
    <w:qFormat/>
    <w:rsid w:val="005B3922"/>
    <w:pPr>
      <w:keepNext/>
      <w:keepLines/>
      <w:numPr>
        <w:numId w:val="2"/>
      </w:numPr>
      <w:pBdr>
        <w:bottom w:val="single" w:sz="4" w:space="1" w:color="auto"/>
      </w:pBdr>
      <w:spacing w:before="120"/>
      <w:outlineLvl w:val="0"/>
    </w:pPr>
    <w:rPr>
      <w:rFonts w:ascii="Cambria" w:eastAsiaTheme="majorEastAsia" w:hAnsi="Cambria" w:cstheme="majorBidi"/>
      <w:sz w:val="36"/>
      <w:szCs w:val="32"/>
    </w:rPr>
  </w:style>
  <w:style w:type="paragraph" w:styleId="Titre2">
    <w:name w:val="heading 2"/>
    <w:basedOn w:val="Normal"/>
    <w:next w:val="Normal"/>
    <w:link w:val="Titre2Car"/>
    <w:uiPriority w:val="9"/>
    <w:unhideWhenUsed/>
    <w:qFormat/>
    <w:rsid w:val="007940B6"/>
    <w:pPr>
      <w:keepNext/>
      <w:keepLines/>
      <w:numPr>
        <w:ilvl w:val="1"/>
        <w:numId w:val="2"/>
      </w:numPr>
      <w:spacing w:before="40"/>
      <w:outlineLvl w:val="1"/>
    </w:pPr>
    <w:rPr>
      <w:rFonts w:ascii="Cambria" w:eastAsiaTheme="majorEastAsia" w:hAnsi="Cambria" w:cstheme="majorBidi"/>
      <w:sz w:val="32"/>
      <w:szCs w:val="26"/>
    </w:rPr>
  </w:style>
  <w:style w:type="paragraph" w:styleId="Titre3">
    <w:name w:val="heading 3"/>
    <w:basedOn w:val="Normal"/>
    <w:next w:val="Normal"/>
    <w:link w:val="Titre3Car"/>
    <w:uiPriority w:val="9"/>
    <w:unhideWhenUsed/>
    <w:qFormat/>
    <w:rsid w:val="0007639A"/>
    <w:pPr>
      <w:keepNext/>
      <w:keepLines/>
      <w:numPr>
        <w:ilvl w:val="2"/>
        <w:numId w:val="2"/>
      </w:numPr>
      <w:spacing w:before="40" w:after="120"/>
      <w:outlineLvl w:val="2"/>
    </w:pPr>
    <w:rPr>
      <w:rFonts w:ascii="Cambria" w:eastAsiaTheme="majorEastAsia" w:hAnsi="Cambria" w:cstheme="majorBidi"/>
      <w:i/>
      <w:sz w:val="26"/>
      <w:szCs w:val="24"/>
    </w:rPr>
  </w:style>
  <w:style w:type="paragraph" w:styleId="Titre4">
    <w:name w:val="heading 4"/>
    <w:basedOn w:val="Normal"/>
    <w:next w:val="Normal"/>
    <w:link w:val="Titre4Car"/>
    <w:uiPriority w:val="9"/>
    <w:unhideWhenUsed/>
    <w:qFormat/>
    <w:rsid w:val="0007639A"/>
    <w:pPr>
      <w:keepNext/>
      <w:keepLines/>
      <w:numPr>
        <w:ilvl w:val="3"/>
        <w:numId w:val="2"/>
      </w:numPr>
      <w:spacing w:before="40" w:after="120"/>
      <w:ind w:left="862" w:hanging="862"/>
      <w:outlineLvl w:val="3"/>
    </w:pPr>
    <w:rPr>
      <w:rFonts w:ascii="Cambria" w:eastAsiaTheme="majorEastAsia" w:hAnsi="Cambria" w:cstheme="majorBidi"/>
      <w:i/>
      <w:iCs/>
    </w:rPr>
  </w:style>
  <w:style w:type="paragraph" w:styleId="Titre5">
    <w:name w:val="heading 5"/>
    <w:basedOn w:val="Normal"/>
    <w:next w:val="Normal"/>
    <w:link w:val="Titre5Car"/>
    <w:uiPriority w:val="9"/>
    <w:semiHidden/>
    <w:unhideWhenUsed/>
    <w:qFormat/>
    <w:rsid w:val="006C6D58"/>
    <w:pPr>
      <w:keepNext/>
      <w:keepLines/>
      <w:numPr>
        <w:ilvl w:val="4"/>
        <w:numId w:val="2"/>
      </w:numPr>
      <w:spacing w:before="40" w:after="0"/>
      <w:outlineLvl w:val="4"/>
    </w:pPr>
    <w:rPr>
      <w:rFonts w:asciiTheme="majorHAnsi" w:eastAsiaTheme="majorEastAsia" w:hAnsiTheme="majorHAnsi" w:cstheme="majorBidi"/>
    </w:rPr>
  </w:style>
  <w:style w:type="paragraph" w:styleId="Titre6">
    <w:name w:val="heading 6"/>
    <w:basedOn w:val="Normal"/>
    <w:next w:val="Normal"/>
    <w:link w:val="Titre6Car"/>
    <w:uiPriority w:val="9"/>
    <w:semiHidden/>
    <w:unhideWhenUsed/>
    <w:qFormat/>
    <w:rsid w:val="00B5671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5671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5671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5671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3922"/>
    <w:rPr>
      <w:rFonts w:ascii="Cambria" w:eastAsiaTheme="majorEastAsia" w:hAnsi="Cambria" w:cstheme="majorBidi"/>
      <w:sz w:val="36"/>
      <w:szCs w:val="32"/>
    </w:rPr>
  </w:style>
  <w:style w:type="paragraph" w:styleId="Titre">
    <w:name w:val="Title"/>
    <w:basedOn w:val="Normal"/>
    <w:next w:val="Normal"/>
    <w:link w:val="TitreCar"/>
    <w:uiPriority w:val="10"/>
    <w:qFormat/>
    <w:rsid w:val="002D599B"/>
    <w:pPr>
      <w:spacing w:after="0" w:line="240" w:lineRule="auto"/>
      <w:contextualSpacing/>
      <w:jc w:val="center"/>
    </w:pPr>
    <w:rPr>
      <w:rFonts w:eastAsiaTheme="majorEastAsia" w:cstheme="majorBidi"/>
      <w:b/>
      <w:spacing w:val="-10"/>
      <w:kern w:val="28"/>
      <w:sz w:val="32"/>
      <w:szCs w:val="56"/>
      <w:u w:val="single"/>
    </w:rPr>
  </w:style>
  <w:style w:type="character" w:customStyle="1" w:styleId="TitreCar">
    <w:name w:val="Titre Car"/>
    <w:basedOn w:val="Policepardfaut"/>
    <w:link w:val="Titre"/>
    <w:uiPriority w:val="10"/>
    <w:rsid w:val="002D599B"/>
    <w:rPr>
      <w:rFonts w:ascii="Arial" w:eastAsiaTheme="majorEastAsia" w:hAnsi="Arial" w:cstheme="majorBidi"/>
      <w:b/>
      <w:spacing w:val="-10"/>
      <w:kern w:val="28"/>
      <w:sz w:val="32"/>
      <w:szCs w:val="56"/>
      <w:u w:val="single"/>
    </w:rPr>
  </w:style>
  <w:style w:type="character" w:customStyle="1" w:styleId="Titre2Car">
    <w:name w:val="Titre 2 Car"/>
    <w:basedOn w:val="Policepardfaut"/>
    <w:link w:val="Titre2"/>
    <w:uiPriority w:val="9"/>
    <w:rsid w:val="007940B6"/>
    <w:rPr>
      <w:rFonts w:ascii="Cambria" w:eastAsiaTheme="majorEastAsia" w:hAnsi="Cambria" w:cstheme="majorBidi"/>
      <w:sz w:val="32"/>
      <w:szCs w:val="26"/>
    </w:rPr>
  </w:style>
  <w:style w:type="paragraph" w:styleId="En-tte">
    <w:name w:val="header"/>
    <w:basedOn w:val="Normal"/>
    <w:link w:val="En-tteCar"/>
    <w:uiPriority w:val="99"/>
    <w:unhideWhenUsed/>
    <w:rsid w:val="002D599B"/>
    <w:pPr>
      <w:tabs>
        <w:tab w:val="center" w:pos="4536"/>
        <w:tab w:val="right" w:pos="9072"/>
      </w:tabs>
      <w:spacing w:after="0" w:line="240" w:lineRule="auto"/>
    </w:pPr>
  </w:style>
  <w:style w:type="character" w:customStyle="1" w:styleId="En-tteCar">
    <w:name w:val="En-tête Car"/>
    <w:basedOn w:val="Policepardfaut"/>
    <w:link w:val="En-tte"/>
    <w:uiPriority w:val="99"/>
    <w:rsid w:val="002D599B"/>
    <w:rPr>
      <w:rFonts w:ascii="Arial" w:hAnsi="Arial"/>
    </w:rPr>
  </w:style>
  <w:style w:type="paragraph" w:styleId="Pieddepage">
    <w:name w:val="footer"/>
    <w:basedOn w:val="Normal"/>
    <w:link w:val="PieddepageCar"/>
    <w:uiPriority w:val="99"/>
    <w:unhideWhenUsed/>
    <w:rsid w:val="002D59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99B"/>
    <w:rPr>
      <w:rFonts w:ascii="Arial" w:hAnsi="Arial"/>
    </w:rPr>
  </w:style>
  <w:style w:type="paragraph" w:styleId="Textedebulles">
    <w:name w:val="Balloon Text"/>
    <w:basedOn w:val="Normal"/>
    <w:link w:val="TextedebullesCar"/>
    <w:uiPriority w:val="99"/>
    <w:semiHidden/>
    <w:unhideWhenUsed/>
    <w:rsid w:val="002D599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D599B"/>
    <w:rPr>
      <w:rFonts w:ascii="Segoe UI" w:hAnsi="Segoe UI" w:cs="Segoe UI"/>
      <w:sz w:val="18"/>
      <w:szCs w:val="18"/>
    </w:rPr>
  </w:style>
  <w:style w:type="character" w:styleId="lev">
    <w:name w:val="Strong"/>
    <w:basedOn w:val="Policepardfaut"/>
    <w:uiPriority w:val="22"/>
    <w:qFormat/>
    <w:rsid w:val="000E6F5C"/>
    <w:rPr>
      <w:rFonts w:ascii="Arial" w:hAnsi="Arial"/>
      <w:b/>
      <w:bCs/>
      <w:sz w:val="24"/>
    </w:rPr>
  </w:style>
  <w:style w:type="paragraph" w:styleId="Sous-titre">
    <w:name w:val="Subtitle"/>
    <w:basedOn w:val="Normal"/>
    <w:next w:val="Normal"/>
    <w:link w:val="Sous-titreCar"/>
    <w:uiPriority w:val="11"/>
    <w:qFormat/>
    <w:rsid w:val="00967312"/>
    <w:pPr>
      <w:numPr>
        <w:numId w:val="3"/>
      </w:numPr>
    </w:pPr>
    <w:rPr>
      <w:rFonts w:eastAsiaTheme="minorEastAsia"/>
      <w:color w:val="4472C4" w:themeColor="accent1"/>
      <w:spacing w:val="15"/>
      <w:sz w:val="24"/>
    </w:rPr>
  </w:style>
  <w:style w:type="character" w:customStyle="1" w:styleId="Sous-titreCar">
    <w:name w:val="Sous-titre Car"/>
    <w:basedOn w:val="Policepardfaut"/>
    <w:link w:val="Sous-titre"/>
    <w:uiPriority w:val="11"/>
    <w:rsid w:val="00967312"/>
    <w:rPr>
      <w:rFonts w:ascii="Arial" w:eastAsiaTheme="minorEastAsia" w:hAnsi="Arial"/>
      <w:color w:val="4472C4" w:themeColor="accent1"/>
      <w:spacing w:val="15"/>
      <w:sz w:val="24"/>
    </w:rPr>
  </w:style>
  <w:style w:type="paragraph" w:styleId="Sansinterligne">
    <w:name w:val="No Spacing"/>
    <w:link w:val="SansinterligneCar"/>
    <w:uiPriority w:val="1"/>
    <w:qFormat/>
    <w:rsid w:val="00FF66CB"/>
    <w:pPr>
      <w:spacing w:before="120" w:after="0" w:line="240" w:lineRule="auto"/>
      <w:jc w:val="both"/>
    </w:pPr>
  </w:style>
  <w:style w:type="paragraph" w:styleId="Paragraphedeliste">
    <w:name w:val="List Paragraph"/>
    <w:basedOn w:val="Normal"/>
    <w:uiPriority w:val="34"/>
    <w:qFormat/>
    <w:rsid w:val="00DC42B1"/>
    <w:pPr>
      <w:ind w:left="720"/>
      <w:contextualSpacing/>
    </w:pPr>
  </w:style>
  <w:style w:type="paragraph" w:styleId="NormalWeb">
    <w:name w:val="Normal (Web)"/>
    <w:basedOn w:val="Normal"/>
    <w:uiPriority w:val="99"/>
    <w:semiHidden/>
    <w:unhideWhenUsed/>
    <w:rsid w:val="0074163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3Car">
    <w:name w:val="Titre 3 Car"/>
    <w:basedOn w:val="Policepardfaut"/>
    <w:link w:val="Titre3"/>
    <w:uiPriority w:val="9"/>
    <w:rsid w:val="0007639A"/>
    <w:rPr>
      <w:rFonts w:ascii="Cambria" w:eastAsiaTheme="majorEastAsia" w:hAnsi="Cambria" w:cstheme="majorBidi"/>
      <w:i/>
      <w:sz w:val="26"/>
      <w:szCs w:val="24"/>
      <w:lang w:val="en-GB"/>
    </w:rPr>
  </w:style>
  <w:style w:type="character" w:customStyle="1" w:styleId="Titre4Car">
    <w:name w:val="Titre 4 Car"/>
    <w:basedOn w:val="Policepardfaut"/>
    <w:link w:val="Titre4"/>
    <w:uiPriority w:val="9"/>
    <w:rsid w:val="0007639A"/>
    <w:rPr>
      <w:rFonts w:ascii="Cambria" w:eastAsiaTheme="majorEastAsia" w:hAnsi="Cambria" w:cstheme="majorBidi"/>
      <w:i/>
      <w:iCs/>
      <w:lang w:val="en-GB"/>
    </w:rPr>
  </w:style>
  <w:style w:type="character" w:customStyle="1" w:styleId="Titre5Car">
    <w:name w:val="Titre 5 Car"/>
    <w:basedOn w:val="Policepardfaut"/>
    <w:link w:val="Titre5"/>
    <w:uiPriority w:val="9"/>
    <w:semiHidden/>
    <w:rsid w:val="006C6D58"/>
    <w:rPr>
      <w:rFonts w:asciiTheme="majorHAnsi" w:eastAsiaTheme="majorEastAsia" w:hAnsiTheme="majorHAnsi" w:cstheme="majorBidi"/>
    </w:rPr>
  </w:style>
  <w:style w:type="character" w:customStyle="1" w:styleId="Titre6Car">
    <w:name w:val="Titre 6 Car"/>
    <w:basedOn w:val="Policepardfaut"/>
    <w:link w:val="Titre6"/>
    <w:uiPriority w:val="9"/>
    <w:semiHidden/>
    <w:rsid w:val="00B5671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5671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5671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56710"/>
    <w:rPr>
      <w:rFonts w:asciiTheme="majorHAnsi" w:eastAsiaTheme="majorEastAsia" w:hAnsiTheme="majorHAnsi" w:cstheme="majorBidi"/>
      <w:i/>
      <w:iCs/>
      <w:color w:val="272727" w:themeColor="text1" w:themeTint="D8"/>
      <w:sz w:val="21"/>
      <w:szCs w:val="21"/>
    </w:rPr>
  </w:style>
  <w:style w:type="character" w:customStyle="1" w:styleId="SansinterligneCar">
    <w:name w:val="Sans interligne Car"/>
    <w:basedOn w:val="Policepardfaut"/>
    <w:link w:val="Sansinterligne"/>
    <w:uiPriority w:val="1"/>
    <w:rsid w:val="00FF66CB"/>
  </w:style>
  <w:style w:type="paragraph" w:styleId="En-ttedetabledesmatires">
    <w:name w:val="TOC Heading"/>
    <w:basedOn w:val="Titre1"/>
    <w:next w:val="Normal"/>
    <w:uiPriority w:val="39"/>
    <w:unhideWhenUsed/>
    <w:qFormat/>
    <w:rsid w:val="00814528"/>
    <w:pPr>
      <w:numPr>
        <w:numId w:val="0"/>
      </w:numPr>
      <w:outlineLvl w:val="9"/>
    </w:pPr>
    <w:rPr>
      <w:rFonts w:asciiTheme="majorHAnsi" w:hAnsiTheme="majorHAnsi"/>
      <w:b/>
      <w:color w:val="2F5496" w:themeColor="accent1" w:themeShade="BF"/>
      <w:lang w:eastAsia="fr-CH"/>
    </w:rPr>
  </w:style>
  <w:style w:type="paragraph" w:styleId="TM1">
    <w:name w:val="toc 1"/>
    <w:basedOn w:val="Normal"/>
    <w:next w:val="Normal"/>
    <w:autoRedefine/>
    <w:uiPriority w:val="39"/>
    <w:unhideWhenUsed/>
    <w:rsid w:val="00814528"/>
    <w:pPr>
      <w:spacing w:before="120" w:after="120"/>
    </w:pPr>
    <w:rPr>
      <w:rFonts w:cstheme="minorHAnsi"/>
      <w:b/>
      <w:bCs/>
      <w:caps/>
      <w:sz w:val="20"/>
      <w:szCs w:val="20"/>
    </w:rPr>
  </w:style>
  <w:style w:type="character" w:styleId="Lienhypertexte">
    <w:name w:val="Hyperlink"/>
    <w:basedOn w:val="Policepardfaut"/>
    <w:uiPriority w:val="99"/>
    <w:unhideWhenUsed/>
    <w:rsid w:val="00814528"/>
    <w:rPr>
      <w:color w:val="0563C1" w:themeColor="hyperlink"/>
      <w:u w:val="single"/>
    </w:rPr>
  </w:style>
  <w:style w:type="paragraph" w:styleId="TM3">
    <w:name w:val="toc 3"/>
    <w:basedOn w:val="Normal"/>
    <w:next w:val="Normal"/>
    <w:autoRedefine/>
    <w:uiPriority w:val="39"/>
    <w:unhideWhenUsed/>
    <w:rsid w:val="0097625B"/>
    <w:pPr>
      <w:spacing w:after="0"/>
      <w:ind w:left="440"/>
    </w:pPr>
    <w:rPr>
      <w:rFonts w:cstheme="minorHAnsi"/>
      <w:i/>
      <w:iCs/>
      <w:sz w:val="20"/>
      <w:szCs w:val="20"/>
    </w:rPr>
  </w:style>
  <w:style w:type="paragraph" w:styleId="TM2">
    <w:name w:val="toc 2"/>
    <w:basedOn w:val="Normal"/>
    <w:next w:val="Normal"/>
    <w:autoRedefine/>
    <w:uiPriority w:val="39"/>
    <w:unhideWhenUsed/>
    <w:rsid w:val="0097625B"/>
    <w:pPr>
      <w:spacing w:after="0"/>
      <w:ind w:left="220"/>
    </w:pPr>
    <w:rPr>
      <w:rFonts w:cstheme="minorHAnsi"/>
      <w:smallCaps/>
      <w:sz w:val="20"/>
      <w:szCs w:val="20"/>
    </w:rPr>
  </w:style>
  <w:style w:type="paragraph" w:styleId="Lgende">
    <w:name w:val="caption"/>
    <w:basedOn w:val="Normal"/>
    <w:next w:val="Normal"/>
    <w:uiPriority w:val="35"/>
    <w:unhideWhenUsed/>
    <w:qFormat/>
    <w:rsid w:val="007B6244"/>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770BA4"/>
    <w:rPr>
      <w:color w:val="808080"/>
    </w:rPr>
  </w:style>
  <w:style w:type="table" w:styleId="Grilledutableau">
    <w:name w:val="Table Grid"/>
    <w:basedOn w:val="TableauNormal"/>
    <w:uiPriority w:val="39"/>
    <w:rsid w:val="00C73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2BFE"/>
    <w:pPr>
      <w:autoSpaceDE w:val="0"/>
      <w:autoSpaceDN w:val="0"/>
      <w:adjustRightInd w:val="0"/>
      <w:spacing w:after="0" w:line="240" w:lineRule="auto"/>
    </w:pPr>
    <w:rPr>
      <w:rFonts w:ascii="Times New Roman" w:hAnsi="Times New Roman" w:cs="Times New Roman"/>
      <w:color w:val="000000"/>
      <w:sz w:val="24"/>
      <w:szCs w:val="24"/>
    </w:rPr>
  </w:style>
  <w:style w:type="paragraph" w:styleId="Tabledesillustrations">
    <w:name w:val="table of figures"/>
    <w:basedOn w:val="Normal"/>
    <w:next w:val="Normal"/>
    <w:uiPriority w:val="99"/>
    <w:unhideWhenUsed/>
    <w:rsid w:val="00191EE4"/>
    <w:pPr>
      <w:spacing w:after="0"/>
      <w:ind w:left="440" w:hanging="440"/>
      <w:jc w:val="left"/>
    </w:pPr>
    <w:rPr>
      <w:rFonts w:cstheme="minorHAnsi"/>
      <w:smallCaps/>
      <w:sz w:val="20"/>
      <w:szCs w:val="20"/>
    </w:rPr>
  </w:style>
  <w:style w:type="table" w:styleId="TableauGrille4-Accentuation3">
    <w:name w:val="Grid Table 4 Accent 3"/>
    <w:basedOn w:val="TableauNormal"/>
    <w:uiPriority w:val="49"/>
    <w:rsid w:val="008E242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itredulivre">
    <w:name w:val="Book Title"/>
    <w:basedOn w:val="Policepardfaut"/>
    <w:uiPriority w:val="33"/>
    <w:qFormat/>
    <w:rsid w:val="0022287C"/>
    <w:rPr>
      <w:b/>
      <w:bCs/>
      <w:i/>
      <w:iCs/>
      <w:spacing w:val="5"/>
    </w:rPr>
  </w:style>
  <w:style w:type="character" w:styleId="Lienhypertextesuivivisit">
    <w:name w:val="FollowedHyperlink"/>
    <w:basedOn w:val="Policepardfaut"/>
    <w:uiPriority w:val="99"/>
    <w:semiHidden/>
    <w:unhideWhenUsed/>
    <w:rsid w:val="00056B7D"/>
    <w:rPr>
      <w:color w:val="954F72" w:themeColor="followedHyperlink"/>
      <w:u w:val="single"/>
    </w:rPr>
  </w:style>
  <w:style w:type="paragraph" w:styleId="TM4">
    <w:name w:val="toc 4"/>
    <w:basedOn w:val="Normal"/>
    <w:next w:val="Normal"/>
    <w:autoRedefine/>
    <w:uiPriority w:val="39"/>
    <w:unhideWhenUsed/>
    <w:rsid w:val="00EC7B5F"/>
    <w:pPr>
      <w:spacing w:after="0"/>
      <w:ind w:left="660"/>
    </w:pPr>
    <w:rPr>
      <w:rFonts w:cstheme="minorHAnsi"/>
      <w:sz w:val="18"/>
      <w:szCs w:val="18"/>
    </w:rPr>
  </w:style>
  <w:style w:type="paragraph" w:styleId="TM5">
    <w:name w:val="toc 5"/>
    <w:basedOn w:val="Normal"/>
    <w:next w:val="Normal"/>
    <w:autoRedefine/>
    <w:uiPriority w:val="39"/>
    <w:unhideWhenUsed/>
    <w:rsid w:val="00EC7B5F"/>
    <w:pPr>
      <w:spacing w:after="0"/>
      <w:ind w:left="880"/>
    </w:pPr>
    <w:rPr>
      <w:rFonts w:cstheme="minorHAnsi"/>
      <w:sz w:val="18"/>
      <w:szCs w:val="18"/>
    </w:rPr>
  </w:style>
  <w:style w:type="paragraph" w:styleId="TM6">
    <w:name w:val="toc 6"/>
    <w:basedOn w:val="Normal"/>
    <w:next w:val="Normal"/>
    <w:autoRedefine/>
    <w:uiPriority w:val="39"/>
    <w:unhideWhenUsed/>
    <w:rsid w:val="00EC7B5F"/>
    <w:pPr>
      <w:spacing w:after="0"/>
      <w:ind w:left="1100"/>
    </w:pPr>
    <w:rPr>
      <w:rFonts w:cstheme="minorHAnsi"/>
      <w:sz w:val="18"/>
      <w:szCs w:val="18"/>
    </w:rPr>
  </w:style>
  <w:style w:type="paragraph" w:styleId="TM7">
    <w:name w:val="toc 7"/>
    <w:basedOn w:val="Normal"/>
    <w:next w:val="Normal"/>
    <w:autoRedefine/>
    <w:uiPriority w:val="39"/>
    <w:unhideWhenUsed/>
    <w:rsid w:val="00EC7B5F"/>
    <w:pPr>
      <w:spacing w:after="0"/>
      <w:ind w:left="1320"/>
    </w:pPr>
    <w:rPr>
      <w:rFonts w:cstheme="minorHAnsi"/>
      <w:sz w:val="18"/>
      <w:szCs w:val="18"/>
    </w:rPr>
  </w:style>
  <w:style w:type="paragraph" w:styleId="TM8">
    <w:name w:val="toc 8"/>
    <w:basedOn w:val="Normal"/>
    <w:next w:val="Normal"/>
    <w:autoRedefine/>
    <w:uiPriority w:val="39"/>
    <w:unhideWhenUsed/>
    <w:rsid w:val="00EC7B5F"/>
    <w:pPr>
      <w:spacing w:after="0"/>
      <w:ind w:left="1540"/>
    </w:pPr>
    <w:rPr>
      <w:rFonts w:cstheme="minorHAnsi"/>
      <w:sz w:val="18"/>
      <w:szCs w:val="18"/>
    </w:rPr>
  </w:style>
  <w:style w:type="paragraph" w:styleId="TM9">
    <w:name w:val="toc 9"/>
    <w:basedOn w:val="Normal"/>
    <w:next w:val="Normal"/>
    <w:autoRedefine/>
    <w:uiPriority w:val="39"/>
    <w:unhideWhenUsed/>
    <w:rsid w:val="00EC7B5F"/>
    <w:pPr>
      <w:spacing w:after="0"/>
      <w:ind w:left="1760"/>
    </w:pPr>
    <w:rPr>
      <w:rFonts w:cstheme="minorHAnsi"/>
      <w:sz w:val="18"/>
      <w:szCs w:val="18"/>
    </w:rPr>
  </w:style>
  <w:style w:type="table" w:styleId="Tableausimple1">
    <w:name w:val="Plain Table 1"/>
    <w:basedOn w:val="TableauNormal"/>
    <w:uiPriority w:val="41"/>
    <w:rsid w:val="004C49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6Couleur">
    <w:name w:val="List Table 6 Colorful"/>
    <w:basedOn w:val="TableauNormal"/>
    <w:uiPriority w:val="51"/>
    <w:rsid w:val="005150A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3">
    <w:name w:val="List Table 6 Colorful Accent 3"/>
    <w:basedOn w:val="TableauNormal"/>
    <w:uiPriority w:val="51"/>
    <w:rsid w:val="005150A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6">
    <w:name w:val="Grid Table 1 Light Accent 6"/>
    <w:basedOn w:val="TableauNormal"/>
    <w:uiPriority w:val="46"/>
    <w:rsid w:val="003B644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3-Accentuation3">
    <w:name w:val="Grid Table 3 Accent 3"/>
    <w:basedOn w:val="TableauNormal"/>
    <w:uiPriority w:val="48"/>
    <w:rsid w:val="003B644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Accentuation3">
    <w:name w:val="Grid Table 2 Accent 3"/>
    <w:basedOn w:val="TableauNormal"/>
    <w:uiPriority w:val="47"/>
    <w:rsid w:val="00ED255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arquedecommentaire">
    <w:name w:val="annotation reference"/>
    <w:basedOn w:val="Policepardfaut"/>
    <w:uiPriority w:val="99"/>
    <w:semiHidden/>
    <w:unhideWhenUsed/>
    <w:rsid w:val="00185123"/>
    <w:rPr>
      <w:sz w:val="16"/>
      <w:szCs w:val="16"/>
    </w:rPr>
  </w:style>
  <w:style w:type="paragraph" w:styleId="Commentaire">
    <w:name w:val="annotation text"/>
    <w:basedOn w:val="Normal"/>
    <w:link w:val="CommentaireCar"/>
    <w:uiPriority w:val="99"/>
    <w:semiHidden/>
    <w:unhideWhenUsed/>
    <w:rsid w:val="00185123"/>
    <w:pPr>
      <w:spacing w:line="240" w:lineRule="auto"/>
    </w:pPr>
    <w:rPr>
      <w:sz w:val="20"/>
      <w:szCs w:val="20"/>
    </w:rPr>
  </w:style>
  <w:style w:type="character" w:customStyle="1" w:styleId="CommentaireCar">
    <w:name w:val="Commentaire Car"/>
    <w:basedOn w:val="Policepardfaut"/>
    <w:link w:val="Commentaire"/>
    <w:uiPriority w:val="99"/>
    <w:semiHidden/>
    <w:rsid w:val="00185123"/>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185123"/>
    <w:rPr>
      <w:b/>
      <w:bCs/>
    </w:rPr>
  </w:style>
  <w:style w:type="character" w:customStyle="1" w:styleId="ObjetducommentaireCar">
    <w:name w:val="Objet du commentaire Car"/>
    <w:basedOn w:val="CommentaireCar"/>
    <w:link w:val="Objetducommentaire"/>
    <w:uiPriority w:val="99"/>
    <w:semiHidden/>
    <w:rsid w:val="00185123"/>
    <w:rPr>
      <w:rFonts w:ascii="Arial" w:hAnsi="Arial"/>
      <w:b/>
      <w:bCs/>
      <w:sz w:val="20"/>
      <w:szCs w:val="20"/>
    </w:rPr>
  </w:style>
  <w:style w:type="character" w:styleId="Rfrencelgre">
    <w:name w:val="Subtle Reference"/>
    <w:basedOn w:val="Policepardfaut"/>
    <w:uiPriority w:val="31"/>
    <w:qFormat/>
    <w:rsid w:val="00DA7634"/>
    <w:rPr>
      <w:smallCaps/>
      <w:color w:val="5A5A5A" w:themeColor="text1" w:themeTint="A5"/>
    </w:rPr>
  </w:style>
  <w:style w:type="table" w:styleId="TableauListe7Couleur">
    <w:name w:val="List Table 7 Colorful"/>
    <w:basedOn w:val="TableauNormal"/>
    <w:uiPriority w:val="52"/>
    <w:rsid w:val="009507C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tedefin">
    <w:name w:val="endnote text"/>
    <w:basedOn w:val="Normal"/>
    <w:link w:val="NotedefinCar"/>
    <w:uiPriority w:val="99"/>
    <w:semiHidden/>
    <w:unhideWhenUsed/>
    <w:rsid w:val="00801B40"/>
    <w:pPr>
      <w:spacing w:after="0" w:line="240" w:lineRule="auto"/>
    </w:pPr>
    <w:rPr>
      <w:sz w:val="20"/>
      <w:szCs w:val="20"/>
    </w:rPr>
  </w:style>
  <w:style w:type="character" w:customStyle="1" w:styleId="NotedefinCar">
    <w:name w:val="Note de fin Car"/>
    <w:basedOn w:val="Policepardfaut"/>
    <w:link w:val="Notedefin"/>
    <w:uiPriority w:val="99"/>
    <w:semiHidden/>
    <w:rsid w:val="00801B40"/>
    <w:rPr>
      <w:sz w:val="20"/>
      <w:szCs w:val="20"/>
      <w:lang w:val="en-GB"/>
    </w:rPr>
  </w:style>
  <w:style w:type="character" w:styleId="Appeldenotedefin">
    <w:name w:val="endnote reference"/>
    <w:basedOn w:val="Policepardfaut"/>
    <w:uiPriority w:val="99"/>
    <w:semiHidden/>
    <w:unhideWhenUsed/>
    <w:rsid w:val="00801B40"/>
    <w:rPr>
      <w:vertAlign w:val="superscript"/>
    </w:rPr>
  </w:style>
  <w:style w:type="paragraph" w:styleId="Bibliographie">
    <w:name w:val="Bibliography"/>
    <w:basedOn w:val="Normal"/>
    <w:next w:val="Normal"/>
    <w:uiPriority w:val="37"/>
    <w:unhideWhenUsed/>
    <w:rsid w:val="006C0F00"/>
    <w:pPr>
      <w:tabs>
        <w:tab w:val="left" w:pos="384"/>
      </w:tabs>
      <w:spacing w:after="0" w:line="240" w:lineRule="auto"/>
      <w:ind w:left="384" w:hanging="384"/>
    </w:pPr>
  </w:style>
  <w:style w:type="paragraph" w:styleId="Notedebasdepage">
    <w:name w:val="footnote text"/>
    <w:basedOn w:val="Normal"/>
    <w:link w:val="NotedebasdepageCar"/>
    <w:uiPriority w:val="99"/>
    <w:semiHidden/>
    <w:unhideWhenUsed/>
    <w:rsid w:val="006C0F0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C0F00"/>
    <w:rPr>
      <w:sz w:val="20"/>
      <w:szCs w:val="20"/>
      <w:lang w:val="en-GB"/>
    </w:rPr>
  </w:style>
  <w:style w:type="character" w:styleId="Appelnotedebasdep">
    <w:name w:val="footnote reference"/>
    <w:basedOn w:val="Policepardfaut"/>
    <w:uiPriority w:val="99"/>
    <w:semiHidden/>
    <w:unhideWhenUsed/>
    <w:rsid w:val="006C0F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5731">
      <w:bodyDiv w:val="1"/>
      <w:marLeft w:val="0"/>
      <w:marRight w:val="0"/>
      <w:marTop w:val="0"/>
      <w:marBottom w:val="0"/>
      <w:divBdr>
        <w:top w:val="none" w:sz="0" w:space="0" w:color="auto"/>
        <w:left w:val="none" w:sz="0" w:space="0" w:color="auto"/>
        <w:bottom w:val="none" w:sz="0" w:space="0" w:color="auto"/>
        <w:right w:val="none" w:sz="0" w:space="0" w:color="auto"/>
      </w:divBdr>
    </w:div>
    <w:div w:id="95948309">
      <w:bodyDiv w:val="1"/>
      <w:marLeft w:val="0"/>
      <w:marRight w:val="0"/>
      <w:marTop w:val="0"/>
      <w:marBottom w:val="0"/>
      <w:divBdr>
        <w:top w:val="none" w:sz="0" w:space="0" w:color="auto"/>
        <w:left w:val="none" w:sz="0" w:space="0" w:color="auto"/>
        <w:bottom w:val="none" w:sz="0" w:space="0" w:color="auto"/>
        <w:right w:val="none" w:sz="0" w:space="0" w:color="auto"/>
      </w:divBdr>
    </w:div>
    <w:div w:id="116729062">
      <w:bodyDiv w:val="1"/>
      <w:marLeft w:val="0"/>
      <w:marRight w:val="0"/>
      <w:marTop w:val="0"/>
      <w:marBottom w:val="0"/>
      <w:divBdr>
        <w:top w:val="none" w:sz="0" w:space="0" w:color="auto"/>
        <w:left w:val="none" w:sz="0" w:space="0" w:color="auto"/>
        <w:bottom w:val="none" w:sz="0" w:space="0" w:color="auto"/>
        <w:right w:val="none" w:sz="0" w:space="0" w:color="auto"/>
      </w:divBdr>
    </w:div>
    <w:div w:id="373969917">
      <w:bodyDiv w:val="1"/>
      <w:marLeft w:val="0"/>
      <w:marRight w:val="0"/>
      <w:marTop w:val="0"/>
      <w:marBottom w:val="0"/>
      <w:divBdr>
        <w:top w:val="none" w:sz="0" w:space="0" w:color="auto"/>
        <w:left w:val="none" w:sz="0" w:space="0" w:color="auto"/>
        <w:bottom w:val="none" w:sz="0" w:space="0" w:color="auto"/>
        <w:right w:val="none" w:sz="0" w:space="0" w:color="auto"/>
      </w:divBdr>
      <w:divsChild>
        <w:div w:id="1235242674">
          <w:marLeft w:val="0"/>
          <w:marRight w:val="0"/>
          <w:marTop w:val="0"/>
          <w:marBottom w:val="0"/>
          <w:divBdr>
            <w:top w:val="none" w:sz="0" w:space="0" w:color="auto"/>
            <w:left w:val="none" w:sz="0" w:space="0" w:color="auto"/>
            <w:bottom w:val="none" w:sz="0" w:space="0" w:color="auto"/>
            <w:right w:val="none" w:sz="0" w:space="0" w:color="auto"/>
          </w:divBdr>
          <w:divsChild>
            <w:div w:id="1505318355">
              <w:marLeft w:val="0"/>
              <w:marRight w:val="0"/>
              <w:marTop w:val="0"/>
              <w:marBottom w:val="0"/>
              <w:divBdr>
                <w:top w:val="none" w:sz="0" w:space="0" w:color="auto"/>
                <w:left w:val="none" w:sz="0" w:space="0" w:color="auto"/>
                <w:bottom w:val="none" w:sz="0" w:space="0" w:color="auto"/>
                <w:right w:val="none" w:sz="0" w:space="0" w:color="auto"/>
              </w:divBdr>
            </w:div>
            <w:div w:id="4263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4199">
      <w:bodyDiv w:val="1"/>
      <w:marLeft w:val="0"/>
      <w:marRight w:val="0"/>
      <w:marTop w:val="0"/>
      <w:marBottom w:val="0"/>
      <w:divBdr>
        <w:top w:val="none" w:sz="0" w:space="0" w:color="auto"/>
        <w:left w:val="none" w:sz="0" w:space="0" w:color="auto"/>
        <w:bottom w:val="none" w:sz="0" w:space="0" w:color="auto"/>
        <w:right w:val="none" w:sz="0" w:space="0" w:color="auto"/>
      </w:divBdr>
    </w:div>
    <w:div w:id="431123678">
      <w:bodyDiv w:val="1"/>
      <w:marLeft w:val="0"/>
      <w:marRight w:val="0"/>
      <w:marTop w:val="0"/>
      <w:marBottom w:val="0"/>
      <w:divBdr>
        <w:top w:val="none" w:sz="0" w:space="0" w:color="auto"/>
        <w:left w:val="none" w:sz="0" w:space="0" w:color="auto"/>
        <w:bottom w:val="none" w:sz="0" w:space="0" w:color="auto"/>
        <w:right w:val="none" w:sz="0" w:space="0" w:color="auto"/>
      </w:divBdr>
      <w:divsChild>
        <w:div w:id="1453131287">
          <w:marLeft w:val="0"/>
          <w:marRight w:val="0"/>
          <w:marTop w:val="0"/>
          <w:marBottom w:val="0"/>
          <w:divBdr>
            <w:top w:val="none" w:sz="0" w:space="0" w:color="auto"/>
            <w:left w:val="none" w:sz="0" w:space="0" w:color="auto"/>
            <w:bottom w:val="none" w:sz="0" w:space="0" w:color="auto"/>
            <w:right w:val="none" w:sz="0" w:space="0" w:color="auto"/>
          </w:divBdr>
          <w:divsChild>
            <w:div w:id="1187258446">
              <w:marLeft w:val="0"/>
              <w:marRight w:val="0"/>
              <w:marTop w:val="0"/>
              <w:marBottom w:val="0"/>
              <w:divBdr>
                <w:top w:val="none" w:sz="0" w:space="0" w:color="auto"/>
                <w:left w:val="none" w:sz="0" w:space="0" w:color="auto"/>
                <w:bottom w:val="none" w:sz="0" w:space="0" w:color="auto"/>
                <w:right w:val="none" w:sz="0" w:space="0" w:color="auto"/>
              </w:divBdr>
              <w:divsChild>
                <w:div w:id="13784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35153">
      <w:bodyDiv w:val="1"/>
      <w:marLeft w:val="0"/>
      <w:marRight w:val="0"/>
      <w:marTop w:val="0"/>
      <w:marBottom w:val="0"/>
      <w:divBdr>
        <w:top w:val="none" w:sz="0" w:space="0" w:color="auto"/>
        <w:left w:val="none" w:sz="0" w:space="0" w:color="auto"/>
        <w:bottom w:val="none" w:sz="0" w:space="0" w:color="auto"/>
        <w:right w:val="none" w:sz="0" w:space="0" w:color="auto"/>
      </w:divBdr>
    </w:div>
    <w:div w:id="715663293">
      <w:bodyDiv w:val="1"/>
      <w:marLeft w:val="0"/>
      <w:marRight w:val="0"/>
      <w:marTop w:val="0"/>
      <w:marBottom w:val="0"/>
      <w:divBdr>
        <w:top w:val="none" w:sz="0" w:space="0" w:color="auto"/>
        <w:left w:val="none" w:sz="0" w:space="0" w:color="auto"/>
        <w:bottom w:val="none" w:sz="0" w:space="0" w:color="auto"/>
        <w:right w:val="none" w:sz="0" w:space="0" w:color="auto"/>
      </w:divBdr>
    </w:div>
    <w:div w:id="756823956">
      <w:bodyDiv w:val="1"/>
      <w:marLeft w:val="0"/>
      <w:marRight w:val="0"/>
      <w:marTop w:val="0"/>
      <w:marBottom w:val="0"/>
      <w:divBdr>
        <w:top w:val="none" w:sz="0" w:space="0" w:color="auto"/>
        <w:left w:val="none" w:sz="0" w:space="0" w:color="auto"/>
        <w:bottom w:val="none" w:sz="0" w:space="0" w:color="auto"/>
        <w:right w:val="none" w:sz="0" w:space="0" w:color="auto"/>
      </w:divBdr>
    </w:div>
    <w:div w:id="773792006">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867454696">
      <w:bodyDiv w:val="1"/>
      <w:marLeft w:val="0"/>
      <w:marRight w:val="0"/>
      <w:marTop w:val="0"/>
      <w:marBottom w:val="0"/>
      <w:divBdr>
        <w:top w:val="none" w:sz="0" w:space="0" w:color="auto"/>
        <w:left w:val="none" w:sz="0" w:space="0" w:color="auto"/>
        <w:bottom w:val="none" w:sz="0" w:space="0" w:color="auto"/>
        <w:right w:val="none" w:sz="0" w:space="0" w:color="auto"/>
      </w:divBdr>
    </w:div>
    <w:div w:id="878856126">
      <w:bodyDiv w:val="1"/>
      <w:marLeft w:val="0"/>
      <w:marRight w:val="0"/>
      <w:marTop w:val="0"/>
      <w:marBottom w:val="0"/>
      <w:divBdr>
        <w:top w:val="none" w:sz="0" w:space="0" w:color="auto"/>
        <w:left w:val="none" w:sz="0" w:space="0" w:color="auto"/>
        <w:bottom w:val="none" w:sz="0" w:space="0" w:color="auto"/>
        <w:right w:val="none" w:sz="0" w:space="0" w:color="auto"/>
      </w:divBdr>
    </w:div>
    <w:div w:id="909072195">
      <w:bodyDiv w:val="1"/>
      <w:marLeft w:val="0"/>
      <w:marRight w:val="0"/>
      <w:marTop w:val="0"/>
      <w:marBottom w:val="0"/>
      <w:divBdr>
        <w:top w:val="none" w:sz="0" w:space="0" w:color="auto"/>
        <w:left w:val="none" w:sz="0" w:space="0" w:color="auto"/>
        <w:bottom w:val="none" w:sz="0" w:space="0" w:color="auto"/>
        <w:right w:val="none" w:sz="0" w:space="0" w:color="auto"/>
      </w:divBdr>
    </w:div>
    <w:div w:id="1332029564">
      <w:bodyDiv w:val="1"/>
      <w:marLeft w:val="0"/>
      <w:marRight w:val="0"/>
      <w:marTop w:val="0"/>
      <w:marBottom w:val="0"/>
      <w:divBdr>
        <w:top w:val="none" w:sz="0" w:space="0" w:color="auto"/>
        <w:left w:val="none" w:sz="0" w:space="0" w:color="auto"/>
        <w:bottom w:val="none" w:sz="0" w:space="0" w:color="auto"/>
        <w:right w:val="none" w:sz="0" w:space="0" w:color="auto"/>
      </w:divBdr>
    </w:div>
    <w:div w:id="1392651458">
      <w:bodyDiv w:val="1"/>
      <w:marLeft w:val="0"/>
      <w:marRight w:val="0"/>
      <w:marTop w:val="0"/>
      <w:marBottom w:val="0"/>
      <w:divBdr>
        <w:top w:val="none" w:sz="0" w:space="0" w:color="auto"/>
        <w:left w:val="none" w:sz="0" w:space="0" w:color="auto"/>
        <w:bottom w:val="none" w:sz="0" w:space="0" w:color="auto"/>
        <w:right w:val="none" w:sz="0" w:space="0" w:color="auto"/>
      </w:divBdr>
    </w:div>
    <w:div w:id="1398020068">
      <w:bodyDiv w:val="1"/>
      <w:marLeft w:val="0"/>
      <w:marRight w:val="0"/>
      <w:marTop w:val="0"/>
      <w:marBottom w:val="0"/>
      <w:divBdr>
        <w:top w:val="none" w:sz="0" w:space="0" w:color="auto"/>
        <w:left w:val="none" w:sz="0" w:space="0" w:color="auto"/>
        <w:bottom w:val="none" w:sz="0" w:space="0" w:color="auto"/>
        <w:right w:val="none" w:sz="0" w:space="0" w:color="auto"/>
      </w:divBdr>
    </w:div>
    <w:div w:id="1502625102">
      <w:bodyDiv w:val="1"/>
      <w:marLeft w:val="0"/>
      <w:marRight w:val="0"/>
      <w:marTop w:val="0"/>
      <w:marBottom w:val="0"/>
      <w:divBdr>
        <w:top w:val="none" w:sz="0" w:space="0" w:color="auto"/>
        <w:left w:val="none" w:sz="0" w:space="0" w:color="auto"/>
        <w:bottom w:val="none" w:sz="0" w:space="0" w:color="auto"/>
        <w:right w:val="none" w:sz="0" w:space="0" w:color="auto"/>
      </w:divBdr>
    </w:div>
    <w:div w:id="1519848334">
      <w:bodyDiv w:val="1"/>
      <w:marLeft w:val="0"/>
      <w:marRight w:val="0"/>
      <w:marTop w:val="0"/>
      <w:marBottom w:val="0"/>
      <w:divBdr>
        <w:top w:val="none" w:sz="0" w:space="0" w:color="auto"/>
        <w:left w:val="none" w:sz="0" w:space="0" w:color="auto"/>
        <w:bottom w:val="none" w:sz="0" w:space="0" w:color="auto"/>
        <w:right w:val="none" w:sz="0" w:space="0" w:color="auto"/>
      </w:divBdr>
    </w:div>
    <w:div w:id="1579515838">
      <w:bodyDiv w:val="1"/>
      <w:marLeft w:val="0"/>
      <w:marRight w:val="0"/>
      <w:marTop w:val="0"/>
      <w:marBottom w:val="0"/>
      <w:divBdr>
        <w:top w:val="none" w:sz="0" w:space="0" w:color="auto"/>
        <w:left w:val="none" w:sz="0" w:space="0" w:color="auto"/>
        <w:bottom w:val="none" w:sz="0" w:space="0" w:color="auto"/>
        <w:right w:val="none" w:sz="0" w:space="0" w:color="auto"/>
      </w:divBdr>
    </w:div>
    <w:div w:id="1612085708">
      <w:bodyDiv w:val="1"/>
      <w:marLeft w:val="0"/>
      <w:marRight w:val="0"/>
      <w:marTop w:val="0"/>
      <w:marBottom w:val="0"/>
      <w:divBdr>
        <w:top w:val="none" w:sz="0" w:space="0" w:color="auto"/>
        <w:left w:val="none" w:sz="0" w:space="0" w:color="auto"/>
        <w:bottom w:val="none" w:sz="0" w:space="0" w:color="auto"/>
        <w:right w:val="none" w:sz="0" w:space="0" w:color="auto"/>
      </w:divBdr>
    </w:div>
    <w:div w:id="1621571192">
      <w:bodyDiv w:val="1"/>
      <w:marLeft w:val="0"/>
      <w:marRight w:val="0"/>
      <w:marTop w:val="0"/>
      <w:marBottom w:val="0"/>
      <w:divBdr>
        <w:top w:val="none" w:sz="0" w:space="0" w:color="auto"/>
        <w:left w:val="none" w:sz="0" w:space="0" w:color="auto"/>
        <w:bottom w:val="none" w:sz="0" w:space="0" w:color="auto"/>
        <w:right w:val="none" w:sz="0" w:space="0" w:color="auto"/>
      </w:divBdr>
    </w:div>
    <w:div w:id="1710958002">
      <w:bodyDiv w:val="1"/>
      <w:marLeft w:val="0"/>
      <w:marRight w:val="0"/>
      <w:marTop w:val="0"/>
      <w:marBottom w:val="0"/>
      <w:divBdr>
        <w:top w:val="none" w:sz="0" w:space="0" w:color="auto"/>
        <w:left w:val="none" w:sz="0" w:space="0" w:color="auto"/>
        <w:bottom w:val="none" w:sz="0" w:space="0" w:color="auto"/>
        <w:right w:val="none" w:sz="0" w:space="0" w:color="auto"/>
      </w:divBdr>
    </w:div>
    <w:div w:id="1776898111">
      <w:bodyDiv w:val="1"/>
      <w:marLeft w:val="0"/>
      <w:marRight w:val="0"/>
      <w:marTop w:val="0"/>
      <w:marBottom w:val="0"/>
      <w:divBdr>
        <w:top w:val="none" w:sz="0" w:space="0" w:color="auto"/>
        <w:left w:val="none" w:sz="0" w:space="0" w:color="auto"/>
        <w:bottom w:val="none" w:sz="0" w:space="0" w:color="auto"/>
        <w:right w:val="none" w:sz="0" w:space="0" w:color="auto"/>
      </w:divBdr>
    </w:div>
    <w:div w:id="1835023346">
      <w:bodyDiv w:val="1"/>
      <w:marLeft w:val="0"/>
      <w:marRight w:val="0"/>
      <w:marTop w:val="0"/>
      <w:marBottom w:val="0"/>
      <w:divBdr>
        <w:top w:val="none" w:sz="0" w:space="0" w:color="auto"/>
        <w:left w:val="none" w:sz="0" w:space="0" w:color="auto"/>
        <w:bottom w:val="none" w:sz="0" w:space="0" w:color="auto"/>
        <w:right w:val="none" w:sz="0" w:space="0" w:color="auto"/>
      </w:divBdr>
    </w:div>
    <w:div w:id="1990400729">
      <w:bodyDiv w:val="1"/>
      <w:marLeft w:val="0"/>
      <w:marRight w:val="0"/>
      <w:marTop w:val="0"/>
      <w:marBottom w:val="0"/>
      <w:divBdr>
        <w:top w:val="none" w:sz="0" w:space="0" w:color="auto"/>
        <w:left w:val="none" w:sz="0" w:space="0" w:color="auto"/>
        <w:bottom w:val="none" w:sz="0" w:space="0" w:color="auto"/>
        <w:right w:val="none" w:sz="0" w:space="0" w:color="auto"/>
      </w:divBdr>
    </w:div>
    <w:div w:id="202246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5.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Desktop\HES\Mod&#232;le_rappo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9C8525F06F62439466F54EC5A18263" ma:contentTypeVersion="2" ma:contentTypeDescription="Crée un document." ma:contentTypeScope="" ma:versionID="4d7dd76dd4be77faa62023e3cbf0a54d">
  <xsd:schema xmlns:xsd="http://www.w3.org/2001/XMLSchema" xmlns:xs="http://www.w3.org/2001/XMLSchema" xmlns:p="http://schemas.microsoft.com/office/2006/metadata/properties" xmlns:ns2="94da839f-f78b-4c03-92ad-37d0a51698e5" targetNamespace="http://schemas.microsoft.com/office/2006/metadata/properties" ma:root="true" ma:fieldsID="e4fbe877d2ce1230395c177771d48e9f" ns2:_="">
    <xsd:import namespace="94da839f-f78b-4c03-92ad-37d0a51698e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a839f-f78b-4c03-92ad-37d0a51698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B71889-E3CF-46EA-8C5F-2A90D1EE92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D749365-83AE-4B12-AC65-D2282477E6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a839f-f78b-4c03-92ad-37d0a51698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67E777-2192-401B-B44F-E29B3B18C6F3}">
  <ds:schemaRefs>
    <ds:schemaRef ds:uri="http://schemas.openxmlformats.org/officeDocument/2006/bibliography"/>
  </ds:schemaRefs>
</ds:datastoreItem>
</file>

<file path=customXml/itemProps5.xml><?xml version="1.0" encoding="utf-8"?>
<ds:datastoreItem xmlns:ds="http://schemas.openxmlformats.org/officeDocument/2006/customXml" ds:itemID="{62445C41-E0A8-45CE-AD0A-D8F443AC9A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Modèle_rapport.dotx</Template>
  <TotalTime>1912</TotalTime>
  <Pages>7</Pages>
  <Words>2397</Words>
  <Characters>13186</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MOtor-Cad</vt:lpstr>
    </vt:vector>
  </TitlesOfParts>
  <Company>HES-SO Valais</Company>
  <LinksUpToDate>false</LinksUpToDate>
  <CharactersWithSpaces>15552</CharactersWithSpaces>
  <SharedDoc>false</SharedDoc>
  <HLinks>
    <vt:vector size="108" baseType="variant">
      <vt:variant>
        <vt:i4>1441848</vt:i4>
      </vt:variant>
      <vt:variant>
        <vt:i4>104</vt:i4>
      </vt:variant>
      <vt:variant>
        <vt:i4>0</vt:i4>
      </vt:variant>
      <vt:variant>
        <vt:i4>5</vt:i4>
      </vt:variant>
      <vt:variant>
        <vt:lpwstr/>
      </vt:variant>
      <vt:variant>
        <vt:lpwstr>_Toc81464107</vt:lpwstr>
      </vt:variant>
      <vt:variant>
        <vt:i4>1507384</vt:i4>
      </vt:variant>
      <vt:variant>
        <vt:i4>98</vt:i4>
      </vt:variant>
      <vt:variant>
        <vt:i4>0</vt:i4>
      </vt:variant>
      <vt:variant>
        <vt:i4>5</vt:i4>
      </vt:variant>
      <vt:variant>
        <vt:lpwstr/>
      </vt:variant>
      <vt:variant>
        <vt:lpwstr>_Toc81464106</vt:lpwstr>
      </vt:variant>
      <vt:variant>
        <vt:i4>1310776</vt:i4>
      </vt:variant>
      <vt:variant>
        <vt:i4>92</vt:i4>
      </vt:variant>
      <vt:variant>
        <vt:i4>0</vt:i4>
      </vt:variant>
      <vt:variant>
        <vt:i4>5</vt:i4>
      </vt:variant>
      <vt:variant>
        <vt:lpwstr/>
      </vt:variant>
      <vt:variant>
        <vt:lpwstr>_Toc81464105</vt:lpwstr>
      </vt:variant>
      <vt:variant>
        <vt:i4>1376312</vt:i4>
      </vt:variant>
      <vt:variant>
        <vt:i4>86</vt:i4>
      </vt:variant>
      <vt:variant>
        <vt:i4>0</vt:i4>
      </vt:variant>
      <vt:variant>
        <vt:i4>5</vt:i4>
      </vt:variant>
      <vt:variant>
        <vt:lpwstr/>
      </vt:variant>
      <vt:variant>
        <vt:lpwstr>_Toc81464104</vt:lpwstr>
      </vt:variant>
      <vt:variant>
        <vt:i4>1179704</vt:i4>
      </vt:variant>
      <vt:variant>
        <vt:i4>80</vt:i4>
      </vt:variant>
      <vt:variant>
        <vt:i4>0</vt:i4>
      </vt:variant>
      <vt:variant>
        <vt:i4>5</vt:i4>
      </vt:variant>
      <vt:variant>
        <vt:lpwstr/>
      </vt:variant>
      <vt:variant>
        <vt:lpwstr>_Toc81464103</vt:lpwstr>
      </vt:variant>
      <vt:variant>
        <vt:i4>1245240</vt:i4>
      </vt:variant>
      <vt:variant>
        <vt:i4>74</vt:i4>
      </vt:variant>
      <vt:variant>
        <vt:i4>0</vt:i4>
      </vt:variant>
      <vt:variant>
        <vt:i4>5</vt:i4>
      </vt:variant>
      <vt:variant>
        <vt:lpwstr/>
      </vt:variant>
      <vt:variant>
        <vt:lpwstr>_Toc81464102</vt:lpwstr>
      </vt:variant>
      <vt:variant>
        <vt:i4>1048632</vt:i4>
      </vt:variant>
      <vt:variant>
        <vt:i4>68</vt:i4>
      </vt:variant>
      <vt:variant>
        <vt:i4>0</vt:i4>
      </vt:variant>
      <vt:variant>
        <vt:i4>5</vt:i4>
      </vt:variant>
      <vt:variant>
        <vt:lpwstr/>
      </vt:variant>
      <vt:variant>
        <vt:lpwstr>_Toc81464101</vt:lpwstr>
      </vt:variant>
      <vt:variant>
        <vt:i4>1114168</vt:i4>
      </vt:variant>
      <vt:variant>
        <vt:i4>62</vt:i4>
      </vt:variant>
      <vt:variant>
        <vt:i4>0</vt:i4>
      </vt:variant>
      <vt:variant>
        <vt:i4>5</vt:i4>
      </vt:variant>
      <vt:variant>
        <vt:lpwstr/>
      </vt:variant>
      <vt:variant>
        <vt:lpwstr>_Toc81464100</vt:lpwstr>
      </vt:variant>
      <vt:variant>
        <vt:i4>1638449</vt:i4>
      </vt:variant>
      <vt:variant>
        <vt:i4>56</vt:i4>
      </vt:variant>
      <vt:variant>
        <vt:i4>0</vt:i4>
      </vt:variant>
      <vt:variant>
        <vt:i4>5</vt:i4>
      </vt:variant>
      <vt:variant>
        <vt:lpwstr/>
      </vt:variant>
      <vt:variant>
        <vt:lpwstr>_Toc81464099</vt:lpwstr>
      </vt:variant>
      <vt:variant>
        <vt:i4>1572913</vt:i4>
      </vt:variant>
      <vt:variant>
        <vt:i4>50</vt:i4>
      </vt:variant>
      <vt:variant>
        <vt:i4>0</vt:i4>
      </vt:variant>
      <vt:variant>
        <vt:i4>5</vt:i4>
      </vt:variant>
      <vt:variant>
        <vt:lpwstr/>
      </vt:variant>
      <vt:variant>
        <vt:lpwstr>_Toc81464098</vt:lpwstr>
      </vt:variant>
      <vt:variant>
        <vt:i4>1507377</vt:i4>
      </vt:variant>
      <vt:variant>
        <vt:i4>44</vt:i4>
      </vt:variant>
      <vt:variant>
        <vt:i4>0</vt:i4>
      </vt:variant>
      <vt:variant>
        <vt:i4>5</vt:i4>
      </vt:variant>
      <vt:variant>
        <vt:lpwstr/>
      </vt:variant>
      <vt:variant>
        <vt:lpwstr>_Toc81464097</vt:lpwstr>
      </vt:variant>
      <vt:variant>
        <vt:i4>1441841</vt:i4>
      </vt:variant>
      <vt:variant>
        <vt:i4>38</vt:i4>
      </vt:variant>
      <vt:variant>
        <vt:i4>0</vt:i4>
      </vt:variant>
      <vt:variant>
        <vt:i4>5</vt:i4>
      </vt:variant>
      <vt:variant>
        <vt:lpwstr/>
      </vt:variant>
      <vt:variant>
        <vt:lpwstr>_Toc81464096</vt:lpwstr>
      </vt:variant>
      <vt:variant>
        <vt:i4>1376305</vt:i4>
      </vt:variant>
      <vt:variant>
        <vt:i4>32</vt:i4>
      </vt:variant>
      <vt:variant>
        <vt:i4>0</vt:i4>
      </vt:variant>
      <vt:variant>
        <vt:i4>5</vt:i4>
      </vt:variant>
      <vt:variant>
        <vt:lpwstr/>
      </vt:variant>
      <vt:variant>
        <vt:lpwstr>_Toc81464095</vt:lpwstr>
      </vt:variant>
      <vt:variant>
        <vt:i4>1310769</vt:i4>
      </vt:variant>
      <vt:variant>
        <vt:i4>26</vt:i4>
      </vt:variant>
      <vt:variant>
        <vt:i4>0</vt:i4>
      </vt:variant>
      <vt:variant>
        <vt:i4>5</vt:i4>
      </vt:variant>
      <vt:variant>
        <vt:lpwstr/>
      </vt:variant>
      <vt:variant>
        <vt:lpwstr>_Toc81464094</vt:lpwstr>
      </vt:variant>
      <vt:variant>
        <vt:i4>1245233</vt:i4>
      </vt:variant>
      <vt:variant>
        <vt:i4>20</vt:i4>
      </vt:variant>
      <vt:variant>
        <vt:i4>0</vt:i4>
      </vt:variant>
      <vt:variant>
        <vt:i4>5</vt:i4>
      </vt:variant>
      <vt:variant>
        <vt:lpwstr/>
      </vt:variant>
      <vt:variant>
        <vt:lpwstr>_Toc81464093</vt:lpwstr>
      </vt:variant>
      <vt:variant>
        <vt:i4>1179697</vt:i4>
      </vt:variant>
      <vt:variant>
        <vt:i4>14</vt:i4>
      </vt:variant>
      <vt:variant>
        <vt:i4>0</vt:i4>
      </vt:variant>
      <vt:variant>
        <vt:i4>5</vt:i4>
      </vt:variant>
      <vt:variant>
        <vt:lpwstr/>
      </vt:variant>
      <vt:variant>
        <vt:lpwstr>_Toc81464092</vt:lpwstr>
      </vt:variant>
      <vt:variant>
        <vt:i4>1114161</vt:i4>
      </vt:variant>
      <vt:variant>
        <vt:i4>8</vt:i4>
      </vt:variant>
      <vt:variant>
        <vt:i4>0</vt:i4>
      </vt:variant>
      <vt:variant>
        <vt:i4>5</vt:i4>
      </vt:variant>
      <vt:variant>
        <vt:lpwstr/>
      </vt:variant>
      <vt:variant>
        <vt:lpwstr>_Toc81464091</vt:lpwstr>
      </vt:variant>
      <vt:variant>
        <vt:i4>1048625</vt:i4>
      </vt:variant>
      <vt:variant>
        <vt:i4>2</vt:i4>
      </vt:variant>
      <vt:variant>
        <vt:i4>0</vt:i4>
      </vt:variant>
      <vt:variant>
        <vt:i4>5</vt:i4>
      </vt:variant>
      <vt:variant>
        <vt:lpwstr/>
      </vt:variant>
      <vt:variant>
        <vt:lpwstr>_Toc81464090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MOtor-Cad</dc:title>
  <dc:subject>Modélisation MSDC et MSPM</dc:subject>
  <dc:creator>Gaëlle Gabioud</dc:creator>
  <cp:keywords/>
  <dc:description/>
  <cp:lastModifiedBy>Van Kappel Sylvestre</cp:lastModifiedBy>
  <cp:revision>697</cp:revision>
  <cp:lastPrinted>2023-02-27T11:47:00Z</cp:lastPrinted>
  <dcterms:created xsi:type="dcterms:W3CDTF">2022-10-24T09:20:00Z</dcterms:created>
  <dcterms:modified xsi:type="dcterms:W3CDTF">2023-05-26T19:41:00Z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0x010100289C8525F06F62439466F54EC5A18263</vt:lpwstr>
  </property>
  <property fmtid="{D5CDD505-2E9C-101B-9397-08002B2CF9AE}" pid="3" name="GrammarlyDocumentId">
    <vt:lpwstr>192db6c13edbe81f9c0ae54a9523ce29ab111ed69cabdd3182a43d01f6d1ce67</vt:lpwstr>
  </property>
  <property fmtid="{D5CDD505-2E9C-101B-9397-08002B2CF9AE}" pid="4" name="ZOTERO_PREF_1">
    <vt:lpwstr>&lt;data data-version="3" zotero-version="6.0.26"&gt;&lt;session id="gKeThtee"/&gt;&lt;style id="http://www.zotero.org/styles/ieee" locale="en-GB"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